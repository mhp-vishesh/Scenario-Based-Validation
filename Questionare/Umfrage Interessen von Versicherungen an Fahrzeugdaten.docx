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3DAB" w14:textId="726E722C" w:rsidR="00E56DF2" w:rsidRDefault="00E56DF2" w:rsidP="00876EAA">
      <w:pPr>
        <w:pStyle w:val="berschrift2"/>
        <w:jc w:val="left"/>
        <w:rPr>
          <w:sz w:val="48"/>
          <w:szCs w:val="40"/>
        </w:rPr>
      </w:pPr>
      <w:r>
        <w:rPr>
          <w:sz w:val="48"/>
          <w:szCs w:val="40"/>
        </w:rPr>
        <w:t>Umfrage Interessen</w:t>
      </w:r>
      <w:r w:rsidRPr="00E56DF2">
        <w:rPr>
          <w:sz w:val="48"/>
          <w:szCs w:val="40"/>
        </w:rPr>
        <w:t xml:space="preserve"> von Versicherungen an Fahrzeugdaten</w:t>
      </w:r>
    </w:p>
    <w:p w14:paraId="37201678" w14:textId="1AD904FA" w:rsidR="004B5767" w:rsidRPr="00E56DF2" w:rsidRDefault="00E56DF2" w:rsidP="00466A3C">
      <w:pPr>
        <w:pStyle w:val="berschrift2"/>
      </w:pPr>
      <w:r>
        <w:t>Einleitung</w:t>
      </w:r>
    </w:p>
    <w:p w14:paraId="4618F319" w14:textId="0584A117" w:rsidR="00E56DF2" w:rsidRPr="001D6D5F" w:rsidRDefault="00E56DF2" w:rsidP="00E56DF2">
      <w:r>
        <w:rPr>
          <w:noProof/>
        </w:rPr>
        <mc:AlternateContent>
          <mc:Choice Requires="wps">
            <w:drawing>
              <wp:anchor distT="0" distB="0" distL="114300" distR="114300" simplePos="0" relativeHeight="251661312" behindDoc="0" locked="0" layoutInCell="1" allowOverlap="1" wp14:anchorId="5F8CD198" wp14:editId="4C24B0EB">
                <wp:simplePos x="0" y="0"/>
                <wp:positionH relativeFrom="margin">
                  <wp:align>right</wp:align>
                </wp:positionH>
                <wp:positionV relativeFrom="paragraph">
                  <wp:posOffset>6350</wp:posOffset>
                </wp:positionV>
                <wp:extent cx="2473960" cy="1853565"/>
                <wp:effectExtent l="0" t="0" r="2540" b="0"/>
                <wp:wrapSquare wrapText="bothSides"/>
                <wp:docPr id="182392483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3960" cy="1853565"/>
                        </a:xfrm>
                        <a:prstGeom prst="roundRect">
                          <a:avLst>
                            <a:gd name="adj" fmla="val 12352"/>
                          </a:avLst>
                        </a:prstGeom>
                        <a:blipFill dpi="0" rotWithShape="0">
                          <a:blip r:embed="rId8"/>
                          <a:srcRect/>
                          <a:stretch>
                            <a:fillRect/>
                          </a:stretch>
                        </a:blipFill>
                        <a:ln>
                          <a:noFill/>
                        </a:ln>
                        <a:effectLst/>
                        <a:extLst>
                          <a:ext uri="{91240B29-F687-4F45-9708-019B960494DF}">
                            <a14:hiddenLine xmlns:a14="http://schemas.microsoft.com/office/drawing/2010/main" w="9525" cap="flat" cmpd="sng" algn="ctr">
                              <a:solidFill>
                                <a:srgbClr val="000000"/>
                              </a:solidFill>
                              <a:prstDash val="solid"/>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49A05D" id="AutoShape 6" o:spid="_x0000_s1026" style="position:absolute;margin-left:143.6pt;margin-top:.5pt;width:194.8pt;height:145.9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8095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FVgAAAABSZ2h0bG9u&#10;ZwAACA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BpOEJJ&#10;TQQMAAAAABXoAAAAAQAAAKAAAABrAAAB4AAAyKAAABXMABgAAf/Y/+0ADEFkb2JlX0NNAAH/7gAO&#10;QWRvYmUAZIAAAAAB/9sAhAAMCAgICQgMCQkMEQsKCxEVDwwMDxUYExMVExMYEQwMDAwMDBEMDAwM&#10;DAwMDAwMDAwMDAwMDAwMDAwMDAwMDAwMAQ0LCw0ODRAODhAUDg4OFBQODg4OFBEMDAwMDBERDAwM&#10;DAwMEQwMDAwMDAwMDAwMDAwMDAwMDAwMDAwMDAwMDAz/wAARCABr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" stroked="f">
                <v:fill r:id="rId9" o:title="" recolor="t" type="frame"/>
                <w10:wrap type="square" anchorx="margin"/>
              </v:roundrect>
            </w:pict>
          </mc:Fallback>
        </mc:AlternateContent>
      </w:r>
      <w:r w:rsidRPr="001D6D5F">
        <w:t xml:space="preserve">Im Rahmen der Evaluierung potenzieller Zusammenarbeitsmodelle mit Kunden aus der Automobilindustrie möchten wir besser verstehen, inwieweit Versicherungen Interesse an der Nutzung von </w:t>
      </w:r>
      <w:r w:rsidRPr="001D6D5F">
        <w:rPr>
          <w:b/>
          <w:bCs/>
        </w:rPr>
        <w:t>fahrzeug- bzw. nutzerbezogenen Daten</w:t>
      </w:r>
      <w:r w:rsidRPr="001D6D5F">
        <w:t xml:space="preserve"> haben, sofern Endkundinnen und Endkunden ausdrücklich ihre Zustimmung zur Datenweitergabe erteilt haben</w:t>
      </w:r>
      <w:r>
        <w:t xml:space="preserve"> und alle sonstigen rechtlichen und regulatorischen Vorgaben eingehalten wurden</w:t>
      </w:r>
      <w:r w:rsidRPr="001D6D5F">
        <w:t>.</w:t>
      </w:r>
    </w:p>
    <w:p w14:paraId="4632EAC9" w14:textId="77777777" w:rsidR="00E56DF2" w:rsidRPr="001D6D5F" w:rsidRDefault="00E56DF2" w:rsidP="00E56DF2">
      <w:r w:rsidRPr="001D6D5F">
        <w:t>Ziel dieses Fragebogens ist es,</w:t>
      </w:r>
    </w:p>
    <w:p w14:paraId="2A65FFA8" w14:textId="77777777" w:rsidR="00E56DF2" w:rsidRPr="001D6D5F" w:rsidRDefault="00E56DF2" w:rsidP="00E56DF2">
      <w:pPr>
        <w:numPr>
          <w:ilvl w:val="0"/>
          <w:numId w:val="6"/>
        </w:numPr>
        <w:jc w:val="left"/>
      </w:pPr>
      <w:r w:rsidRPr="001D6D5F">
        <w:t>zu ermitteln, an welchen Datenarten Versicherungen grundsätzlich interessiert sind,</w:t>
      </w:r>
    </w:p>
    <w:p w14:paraId="260D9352" w14:textId="77777777" w:rsidR="00E56DF2" w:rsidRPr="001D6D5F" w:rsidRDefault="00E56DF2" w:rsidP="00E56DF2">
      <w:pPr>
        <w:numPr>
          <w:ilvl w:val="0"/>
          <w:numId w:val="6"/>
        </w:numPr>
        <w:jc w:val="left"/>
      </w:pPr>
      <w:r w:rsidRPr="001D6D5F">
        <w:t>für welche Anwendungsfälle diese Daten relevant sein könnten und</w:t>
      </w:r>
    </w:p>
    <w:p w14:paraId="71D9689C" w14:textId="77777777" w:rsidR="00E56DF2" w:rsidRPr="001D6D5F" w:rsidRDefault="00E56DF2" w:rsidP="00E56DF2">
      <w:pPr>
        <w:numPr>
          <w:ilvl w:val="0"/>
          <w:numId w:val="6"/>
        </w:numPr>
        <w:jc w:val="left"/>
      </w:pPr>
      <w:r w:rsidRPr="001D6D5F">
        <w:t>ob eine grundsätzliche Zahlungsbereitschaft für entsprechende Daten oder datenbasierte Services besteht.</w:t>
      </w:r>
    </w:p>
    <w:p w14:paraId="4BA63DBD" w14:textId="03AF76C1" w:rsidR="00AE6E0E" w:rsidRDefault="00E56DF2" w:rsidP="008B1E4F">
      <w:r w:rsidRPr="001D6D5F">
        <w:t xml:space="preserve">Die im Rahmen dieser Befragung erhobenen Informationen werden ausschließlich </w:t>
      </w:r>
      <w:r w:rsidRPr="001D6D5F">
        <w:rPr>
          <w:b/>
          <w:bCs/>
        </w:rPr>
        <w:t xml:space="preserve">intern bei MHP </w:t>
      </w:r>
      <w:r w:rsidRPr="001D6D5F">
        <w:t>zur Analyse, Konzeptentwicklung und Bewertung potenzieller Geschäftsmodelle verwendet. Darüber hinaus können die Ergebnisse in aggregierter und anonymisierter Form im Rahmen von Kundenprojekten weiterverwendet werden. Rückschlüsse auf einzelne Unternehmen oder Personen sind nicht möglich.</w:t>
      </w:r>
    </w:p>
    <w:p w14:paraId="1FF758F1" w14:textId="77777777" w:rsidR="008B1E4F" w:rsidRPr="008B1E4F" w:rsidRDefault="008B1E4F" w:rsidP="008B1E4F"/>
    <w:p w14:paraId="494975CB" w14:textId="11FA5547" w:rsidR="00E56DF2" w:rsidRPr="00AE6E0E" w:rsidRDefault="00E56DF2" w:rsidP="00876EAA">
      <w:pPr>
        <w:pStyle w:val="berschrift2"/>
        <w:jc w:val="left"/>
        <w:rPr>
          <w:sz w:val="36"/>
          <w:szCs w:val="36"/>
        </w:rPr>
      </w:pPr>
      <w:r w:rsidRPr="00AE6E0E">
        <w:rPr>
          <w:sz w:val="36"/>
          <w:szCs w:val="36"/>
        </w:rPr>
        <w:t>Einordnung des Unternehmens (Kontext &amp; Reifegrad)</w:t>
      </w:r>
    </w:p>
    <w:p w14:paraId="5DA4CFB0" w14:textId="77777777" w:rsidR="00E56DF2" w:rsidRDefault="00E56DF2" w:rsidP="00A350D1">
      <w:pPr>
        <w:rPr>
          <w:rFonts w:asciiTheme="majorHAnsi" w:eastAsiaTheme="majorEastAsia" w:hAnsiTheme="majorHAnsi" w:cstheme="majorBidi"/>
          <w:b/>
          <w:color w:val="1612FF" w:themeColor="accent2"/>
          <w:szCs w:val="32"/>
        </w:rPr>
      </w:pPr>
      <w:r w:rsidRPr="00E56DF2">
        <w:rPr>
          <w:rFonts w:asciiTheme="majorHAnsi" w:eastAsiaTheme="majorEastAsia" w:hAnsiTheme="majorHAnsi" w:cstheme="majorBidi"/>
          <w:b/>
          <w:color w:val="1612FF" w:themeColor="accent2"/>
          <w:szCs w:val="32"/>
        </w:rPr>
        <w:t>In welchen Versicherungssparten sind Sie aktiv? (Mehrfachauswahl)</w:t>
      </w:r>
    </w:p>
    <w:p w14:paraId="1F3BC108" w14:textId="77777777" w:rsidR="00E56DF2" w:rsidRDefault="00E56DF2" w:rsidP="00E56DF2">
      <w:pPr>
        <w:jc w:val="left"/>
      </w:pPr>
      <w:r>
        <w:fldChar w:fldCharType="begin">
          <w:ffData>
            <w:name w:val="Kontrollkästchen1"/>
            <w:enabled/>
            <w:calcOnExit w:val="0"/>
            <w:checkBox>
              <w:sizeAuto/>
              <w:default w:val="0"/>
            </w:checkBox>
          </w:ffData>
        </w:fldChar>
      </w:r>
      <w:bookmarkStart w:id="0" w:name="Kontrollkästchen1"/>
      <w:r>
        <w:instrText xml:space="preserve"> FORMCHECKBOX </w:instrText>
      </w:r>
      <w:r>
        <w:fldChar w:fldCharType="separate"/>
      </w:r>
      <w:r>
        <w:fldChar w:fldCharType="end"/>
      </w:r>
      <w:bookmarkEnd w:id="0"/>
      <w:r>
        <w:t xml:space="preserve"> </w:t>
      </w:r>
      <w:r w:rsidRPr="00AF2331">
        <w:t>Kfz-Haftpflicht</w:t>
      </w:r>
    </w:p>
    <w:p w14:paraId="1FC4FAF7" w14:textId="77777777" w:rsidR="00E56DF2" w:rsidRDefault="00E56DF2" w:rsidP="00E56DF2">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Kasko</w:t>
      </w:r>
    </w:p>
    <w:p w14:paraId="02CF4C64" w14:textId="77777777" w:rsidR="00E56DF2" w:rsidRDefault="00E56DF2" w:rsidP="00E56DF2">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Flottenversicherung</w:t>
      </w:r>
    </w:p>
    <w:p w14:paraId="518067F1" w14:textId="77777777" w:rsidR="00E56DF2" w:rsidRDefault="00E56DF2" w:rsidP="00E56DF2">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roofErr w:type="spellStart"/>
      <w:r w:rsidRPr="00AF2331">
        <w:t>Usage-based</w:t>
      </w:r>
      <w:proofErr w:type="spellEnd"/>
      <w:r w:rsidRPr="00AF2331">
        <w:t xml:space="preserve"> / Telematik-Tarife</w:t>
      </w:r>
    </w:p>
    <w:p w14:paraId="7FEDBB67" w14:textId="77777777" w:rsidR="00E56DF2" w:rsidRDefault="00E56DF2" w:rsidP="00E56DF2">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Unfall / Zusatzversicherungen</w:t>
      </w:r>
    </w:p>
    <w:p w14:paraId="4E363E21" w14:textId="1F191DD9" w:rsidR="00AE6E0E" w:rsidRDefault="00E56DF2" w:rsidP="00E56DF2">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 xml:space="preserve">Sonstige: </w:t>
      </w:r>
      <w:sdt>
        <w:sdtPr>
          <w:id w:val="583887596"/>
          <w:placeholder>
            <w:docPart w:val="DefaultPlaceholder_-1854013440"/>
          </w:placeholder>
          <w:showingPlcHdr/>
        </w:sdtPr>
        <w:sdtContent>
          <w:r w:rsidR="003E2C98" w:rsidRPr="00E97DE5">
            <w:rPr>
              <w:rStyle w:val="Platzhaltertext"/>
            </w:rPr>
            <w:t>Klicken oder tippen Sie hier, um Text einzugeben.</w:t>
          </w:r>
        </w:sdtContent>
      </w:sdt>
    </w:p>
    <w:p w14:paraId="0B1C853A" w14:textId="77777777" w:rsidR="00AE6E0E" w:rsidRPr="00E56DF2" w:rsidRDefault="00AE6E0E" w:rsidP="00AE6E0E">
      <w:pPr>
        <w:pStyle w:val="berschrift2"/>
      </w:pPr>
      <w:r w:rsidRPr="00E56DF2">
        <w:lastRenderedPageBreak/>
        <w:t>Welche Rolle trifft Ihre Organisation im Thema Fahrzeugdaten?</w:t>
      </w:r>
    </w:p>
    <w:p w14:paraId="602FB339" w14:textId="77777777"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Strategischer Einkäufer / Innovation</w:t>
      </w:r>
    </w:p>
    <w:p w14:paraId="20FB718B" w14:textId="77777777"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 xml:space="preserve">Fachbereich Schaden / </w:t>
      </w:r>
      <w:proofErr w:type="spellStart"/>
      <w:r w:rsidRPr="00AF2331">
        <w:t>Underwriting</w:t>
      </w:r>
      <w:proofErr w:type="spellEnd"/>
    </w:p>
    <w:p w14:paraId="693FA12F" w14:textId="77777777"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Daten-/Analytics-Einheit</w:t>
      </w:r>
    </w:p>
    <w:p w14:paraId="4917710C" w14:textId="77777777"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IT / Plattform / Integration</w:t>
      </w:r>
    </w:p>
    <w:p w14:paraId="05A38416" w14:textId="6468C2E2" w:rsidR="00095A0F" w:rsidRDefault="00095A0F"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Andere</w:t>
      </w:r>
      <w:r w:rsidRPr="00AF2331">
        <w:t xml:space="preserve">: </w:t>
      </w:r>
      <w:sdt>
        <w:sdtPr>
          <w:id w:val="-1256900460"/>
          <w:placeholder>
            <w:docPart w:val="DefaultPlaceholder_-1854013440"/>
          </w:placeholder>
          <w:showingPlcHdr/>
        </w:sdtPr>
        <w:sdtContent>
          <w:r w:rsidR="003E2C98" w:rsidRPr="00E97DE5">
            <w:rPr>
              <w:rStyle w:val="Platzhaltertext"/>
            </w:rPr>
            <w:t>Klicken oder tippen Sie hier, um Text einzugeben.</w:t>
          </w:r>
        </w:sdtContent>
      </w:sdt>
    </w:p>
    <w:p w14:paraId="2358C58F" w14:textId="77777777"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Noch keine klare Zuständigkeit</w:t>
      </w:r>
    </w:p>
    <w:p w14:paraId="63DC079A" w14:textId="77777777" w:rsidR="00AE6E0E" w:rsidRPr="00AF2331" w:rsidRDefault="00AE6E0E" w:rsidP="00E56DF2">
      <w:pPr>
        <w:jc w:val="left"/>
      </w:pPr>
    </w:p>
    <w:p w14:paraId="226B6BE8" w14:textId="77777777" w:rsidR="00AE6E0E" w:rsidRDefault="00AE6E0E" w:rsidP="00876EAA">
      <w:pPr>
        <w:jc w:val="left"/>
        <w:rPr>
          <w:rFonts w:asciiTheme="majorHAnsi" w:eastAsiaTheme="majorEastAsia" w:hAnsiTheme="majorHAnsi" w:cstheme="majorBidi"/>
          <w:b/>
          <w:color w:val="1612FF" w:themeColor="accent2"/>
          <w:sz w:val="36"/>
          <w:szCs w:val="36"/>
        </w:rPr>
      </w:pPr>
      <w:r w:rsidRPr="00AE6E0E">
        <w:rPr>
          <w:rFonts w:asciiTheme="majorHAnsi" w:eastAsiaTheme="majorEastAsia" w:hAnsiTheme="majorHAnsi" w:cstheme="majorBidi"/>
          <w:b/>
          <w:color w:val="1612FF" w:themeColor="accent2"/>
          <w:sz w:val="36"/>
          <w:szCs w:val="36"/>
        </w:rPr>
        <w:t xml:space="preserve">Bestehende Nutzung von Fahrzeug- oder </w:t>
      </w:r>
      <w:proofErr w:type="spellStart"/>
      <w:r w:rsidRPr="00AE6E0E">
        <w:rPr>
          <w:rFonts w:asciiTheme="majorHAnsi" w:eastAsiaTheme="majorEastAsia" w:hAnsiTheme="majorHAnsi" w:cstheme="majorBidi"/>
          <w:b/>
          <w:color w:val="1612FF" w:themeColor="accent2"/>
          <w:sz w:val="36"/>
          <w:szCs w:val="36"/>
        </w:rPr>
        <w:t>Telematikdaten</w:t>
      </w:r>
      <w:proofErr w:type="spellEnd"/>
    </w:p>
    <w:p w14:paraId="1CBB2AF1" w14:textId="3EB4B63F" w:rsidR="00E56DF2" w:rsidRDefault="00AE6E0E" w:rsidP="00A94F6D">
      <w:pPr>
        <w:pStyle w:val="berschrift2"/>
      </w:pPr>
      <w:r w:rsidRPr="00AE6E0E">
        <w:t>Nutzen Sie aktuell fahrzeugspezifische Daten?</w:t>
      </w:r>
    </w:p>
    <w:p w14:paraId="6DBA5C19" w14:textId="510913F4"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00095A0F">
        <w:t>P</w:t>
      </w:r>
      <w:r w:rsidRPr="00AF2331">
        <w:t>roduktiv</w:t>
      </w:r>
    </w:p>
    <w:p w14:paraId="5289B052" w14:textId="77777777" w:rsidR="00AE6E0E"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Piloten / PoCs</w:t>
      </w:r>
    </w:p>
    <w:p w14:paraId="15D52662" w14:textId="073E1AE6"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In Planung (12–24 Monate)</w:t>
      </w:r>
    </w:p>
    <w:p w14:paraId="2D2E48E8" w14:textId="29E6BB74"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Nein</w:t>
      </w:r>
    </w:p>
    <w:p w14:paraId="4E8EFC29" w14:textId="77777777" w:rsidR="00E56DF2" w:rsidRPr="00E56DF2" w:rsidRDefault="00E56DF2" w:rsidP="00A94F6D">
      <w:pPr>
        <w:pStyle w:val="berschrift2"/>
      </w:pPr>
    </w:p>
    <w:p w14:paraId="49518B3A" w14:textId="4E827F13" w:rsidR="00A94F6D" w:rsidRPr="00E56DF2" w:rsidRDefault="00AE6E0E" w:rsidP="00A94F6D">
      <w:pPr>
        <w:pStyle w:val="berschrift2"/>
      </w:pPr>
      <w:r w:rsidRPr="00AE6E0E">
        <w:t>Falls ja: Aus welchen Quellen</w:t>
      </w:r>
      <w:r w:rsidR="00E56DF2" w:rsidRPr="00E56DF2">
        <w:t>?</w:t>
      </w:r>
    </w:p>
    <w:p w14:paraId="299DB449" w14:textId="77777777" w:rsidR="00AE6E0E" w:rsidRPr="00AF2331" w:rsidRDefault="00E56DF2"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00AE6E0E" w:rsidRPr="00AF2331">
        <w:t>Eigene Telematik-Hardware</w:t>
      </w:r>
    </w:p>
    <w:p w14:paraId="221A115D" w14:textId="156BD7A4"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Smartphone-basierte Lösungen</w:t>
      </w:r>
    </w:p>
    <w:p w14:paraId="5D18E324" w14:textId="5BB52049"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OEM / Fahrzeughersteller</w:t>
      </w:r>
    </w:p>
    <w:p w14:paraId="1ECECB6D" w14:textId="18906F0E"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Drittanbieter / Aggregatoren</w:t>
      </w:r>
    </w:p>
    <w:p w14:paraId="7E5EC4EC" w14:textId="0950E1B4" w:rsidR="00AE6E0E" w:rsidRPr="00AF2331" w:rsidRDefault="00AE6E0E" w:rsidP="00AE6E0E">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rsidRPr="00AF2331">
        <w:t xml:space="preserve">Sonstige: </w:t>
      </w:r>
      <w:sdt>
        <w:sdtPr>
          <w:id w:val="-890959900"/>
          <w:placeholder>
            <w:docPart w:val="DefaultPlaceholder_-1854013440"/>
          </w:placeholder>
          <w:showingPlcHdr/>
        </w:sdtPr>
        <w:sdtContent>
          <w:r w:rsidR="003E2C98" w:rsidRPr="00E97DE5">
            <w:rPr>
              <w:rStyle w:val="Platzhaltertext"/>
            </w:rPr>
            <w:t>Klicken oder tippen Sie hier, um Text einzugeben.</w:t>
          </w:r>
        </w:sdtContent>
      </w:sdt>
    </w:p>
    <w:p w14:paraId="204EC85C" w14:textId="14B59802" w:rsidR="00213A13" w:rsidRDefault="00213A13" w:rsidP="00AE6E0E">
      <w:pPr>
        <w:jc w:val="left"/>
      </w:pPr>
    </w:p>
    <w:p w14:paraId="7545F35E" w14:textId="77777777" w:rsidR="00C7001A" w:rsidRDefault="00C7001A">
      <w:pPr>
        <w:jc w:val="left"/>
        <w:rPr>
          <w:rFonts w:asciiTheme="majorHAnsi" w:eastAsiaTheme="majorEastAsia" w:hAnsiTheme="majorHAnsi" w:cstheme="majorBidi"/>
          <w:b/>
          <w:color w:val="1612FF" w:themeColor="accent2"/>
          <w:sz w:val="36"/>
          <w:szCs w:val="36"/>
        </w:rPr>
      </w:pPr>
      <w:r>
        <w:rPr>
          <w:rFonts w:asciiTheme="majorHAnsi" w:eastAsiaTheme="majorEastAsia" w:hAnsiTheme="majorHAnsi" w:cstheme="majorBidi"/>
          <w:b/>
          <w:color w:val="1612FF" w:themeColor="accent2"/>
          <w:sz w:val="36"/>
          <w:szCs w:val="36"/>
        </w:rPr>
        <w:br w:type="page"/>
      </w:r>
    </w:p>
    <w:p w14:paraId="68D575F7" w14:textId="010343A0" w:rsidR="00AE6E0E" w:rsidRDefault="00AE6E0E" w:rsidP="00876EAA">
      <w:pPr>
        <w:jc w:val="left"/>
        <w:rPr>
          <w:rFonts w:asciiTheme="majorHAnsi" w:eastAsiaTheme="majorEastAsia" w:hAnsiTheme="majorHAnsi" w:cstheme="majorBidi"/>
          <w:b/>
          <w:color w:val="1612FF" w:themeColor="accent2"/>
          <w:sz w:val="36"/>
          <w:szCs w:val="36"/>
        </w:rPr>
      </w:pPr>
      <w:proofErr w:type="spellStart"/>
      <w:r w:rsidRPr="00AE6E0E">
        <w:rPr>
          <w:rFonts w:asciiTheme="majorHAnsi" w:eastAsiaTheme="majorEastAsia" w:hAnsiTheme="majorHAnsi" w:cstheme="majorBidi"/>
          <w:b/>
          <w:color w:val="1612FF" w:themeColor="accent2"/>
          <w:sz w:val="36"/>
          <w:szCs w:val="36"/>
        </w:rPr>
        <w:lastRenderedPageBreak/>
        <w:t>Monetarisierungs</w:t>
      </w:r>
      <w:proofErr w:type="spellEnd"/>
      <w:r w:rsidRPr="00AE6E0E">
        <w:rPr>
          <w:rFonts w:asciiTheme="majorHAnsi" w:eastAsiaTheme="majorEastAsia" w:hAnsiTheme="majorHAnsi" w:cstheme="majorBidi"/>
          <w:b/>
          <w:color w:val="1612FF" w:themeColor="accent2"/>
          <w:sz w:val="36"/>
          <w:szCs w:val="36"/>
        </w:rPr>
        <w:t>-Use-Cases (Kern des Fragebogens)</w:t>
      </w:r>
    </w:p>
    <w:p w14:paraId="180D2A03" w14:textId="77777777" w:rsidR="00AE6E0E" w:rsidRPr="003E2C98" w:rsidRDefault="00AE6E0E" w:rsidP="00AE6E0E">
      <w:pPr>
        <w:jc w:val="left"/>
      </w:pPr>
      <w:r w:rsidRPr="003E2C98">
        <w:t>Bitte bewerten Sie die folgenden Use-Cases hinsichtlich Relevanz und Zahlungsbereitschaft.</w:t>
      </w:r>
    </w:p>
    <w:p w14:paraId="4C834526" w14:textId="27A131EE" w:rsidR="00AE6E0E" w:rsidRDefault="00AE6E0E" w:rsidP="00AE6E0E">
      <w:pPr>
        <w:jc w:val="left"/>
        <w:rPr>
          <w:lang w:val="en-US"/>
        </w:rPr>
      </w:pPr>
      <w:r w:rsidRPr="00AE6E0E">
        <w:rPr>
          <w:lang w:val="en-US"/>
        </w:rPr>
        <w:t>Skala</w:t>
      </w:r>
      <w:r>
        <w:rPr>
          <w:lang w:val="en-US"/>
        </w:rPr>
        <w:t>:</w:t>
      </w:r>
    </w:p>
    <w:p w14:paraId="32E0D9BC" w14:textId="35CAD6F9" w:rsidR="00AE6E0E" w:rsidRPr="00AF2331" w:rsidRDefault="00AE6E0E" w:rsidP="00AE6E0E">
      <w:pPr>
        <w:numPr>
          <w:ilvl w:val="0"/>
          <w:numId w:val="12"/>
        </w:numPr>
        <w:jc w:val="left"/>
      </w:pPr>
      <w:r w:rsidRPr="00AF2331">
        <w:t xml:space="preserve">Relevanz: </w:t>
      </w:r>
      <w:r w:rsidR="00095A0F">
        <w:rPr>
          <w:b/>
          <w:bCs/>
        </w:rPr>
        <w:t>gering</w:t>
      </w:r>
      <w:r w:rsidRPr="00AF2331">
        <w:rPr>
          <w:b/>
          <w:bCs/>
        </w:rPr>
        <w:t xml:space="preserve"> / mittel / </w:t>
      </w:r>
      <w:r w:rsidR="00095A0F">
        <w:rPr>
          <w:b/>
          <w:bCs/>
        </w:rPr>
        <w:t>hoch</w:t>
      </w:r>
    </w:p>
    <w:p w14:paraId="770DBD16" w14:textId="55B3CE64" w:rsidR="00AE6E0E" w:rsidRPr="00AF2331" w:rsidRDefault="00AE6E0E" w:rsidP="00AE6E0E">
      <w:pPr>
        <w:numPr>
          <w:ilvl w:val="0"/>
          <w:numId w:val="12"/>
        </w:numPr>
        <w:jc w:val="left"/>
      </w:pPr>
      <w:r w:rsidRPr="00AF2331">
        <w:t xml:space="preserve">Zahlungsbereitschaft: </w:t>
      </w:r>
      <w:r w:rsidR="00095A0F">
        <w:rPr>
          <w:b/>
          <w:bCs/>
        </w:rPr>
        <w:t>gering</w:t>
      </w:r>
      <w:r w:rsidR="00095A0F" w:rsidRPr="00AF2331">
        <w:rPr>
          <w:b/>
          <w:bCs/>
        </w:rPr>
        <w:t xml:space="preserve"> / mittel / </w:t>
      </w:r>
      <w:r w:rsidR="00095A0F">
        <w:rPr>
          <w:b/>
          <w:bCs/>
        </w:rPr>
        <w:t>hoch</w:t>
      </w:r>
    </w:p>
    <w:p w14:paraId="5D3AC693" w14:textId="345719C3" w:rsidR="00AE6E0E" w:rsidRDefault="00AE6E0E" w:rsidP="00AE6E0E">
      <w:pPr>
        <w:jc w:val="left"/>
        <w:rPr>
          <w:rFonts w:asciiTheme="majorHAnsi" w:eastAsiaTheme="majorEastAsia" w:hAnsiTheme="majorHAnsi" w:cstheme="majorBidi"/>
          <w:b/>
          <w:color w:val="1612FF" w:themeColor="accent2"/>
          <w:szCs w:val="32"/>
        </w:rPr>
      </w:pPr>
      <w:r w:rsidRPr="00AE6E0E">
        <w:rPr>
          <w:rFonts w:asciiTheme="majorHAnsi" w:eastAsiaTheme="majorEastAsia" w:hAnsiTheme="majorHAnsi" w:cstheme="majorBidi"/>
          <w:b/>
          <w:color w:val="1612FF" w:themeColor="accent2"/>
          <w:szCs w:val="32"/>
        </w:rPr>
        <w:t>Schadenprävention &amp; Risikoreduktion</w:t>
      </w:r>
    </w:p>
    <w:p w14:paraId="462F41A8" w14:textId="282BAC52" w:rsidR="00AE6E0E" w:rsidRPr="003E2C98" w:rsidRDefault="00AE6E0E" w:rsidP="00CF49C0">
      <w:r w:rsidRPr="003E2C98">
        <w:t>Welche der folgenden Daten würden für Sie einen messbaren Mehrwert bringen?</w:t>
      </w:r>
    </w:p>
    <w:tbl>
      <w:tblPr>
        <w:tblStyle w:val="Tabellenraster"/>
        <w:tblW w:w="0" w:type="auto"/>
        <w:tblLook w:val="04A0" w:firstRow="1" w:lastRow="0" w:firstColumn="1" w:lastColumn="0" w:noHBand="0" w:noVBand="1"/>
      </w:tblPr>
      <w:tblGrid>
        <w:gridCol w:w="5807"/>
        <w:gridCol w:w="2410"/>
      </w:tblGrid>
      <w:tr w:rsidR="00CF49C0" w14:paraId="582FA34F" w14:textId="77777777" w:rsidTr="008B751C">
        <w:tc>
          <w:tcPr>
            <w:tcW w:w="5807" w:type="dxa"/>
          </w:tcPr>
          <w:p w14:paraId="27018EA9" w14:textId="77777777" w:rsidR="00CF49C0" w:rsidRDefault="00CF49C0" w:rsidP="008B751C">
            <w:pPr>
              <w:jc w:val="left"/>
            </w:pPr>
          </w:p>
        </w:tc>
        <w:tc>
          <w:tcPr>
            <w:tcW w:w="2410" w:type="dxa"/>
          </w:tcPr>
          <w:p w14:paraId="01CAB287" w14:textId="77777777" w:rsidR="00CF49C0" w:rsidRDefault="00CF49C0" w:rsidP="008B751C">
            <w:pPr>
              <w:tabs>
                <w:tab w:val="left" w:pos="1500"/>
              </w:tabs>
              <w:jc w:val="left"/>
            </w:pPr>
            <w:r>
              <w:t>Gering     Mittel      Hoch</w:t>
            </w:r>
          </w:p>
        </w:tc>
      </w:tr>
      <w:tr w:rsidR="00CF49C0" w14:paraId="0E41B3B2" w14:textId="77777777" w:rsidTr="008B751C">
        <w:tc>
          <w:tcPr>
            <w:tcW w:w="5807" w:type="dxa"/>
          </w:tcPr>
          <w:p w14:paraId="3698E55E" w14:textId="17F96537" w:rsidR="00CF49C0" w:rsidRDefault="00CF49C0" w:rsidP="00CF49C0">
            <w:pPr>
              <w:jc w:val="left"/>
            </w:pPr>
            <w:r>
              <w:t>Fahrverhalten (Beschleunigung, Bremsen, Kurven)</w:t>
            </w:r>
          </w:p>
        </w:tc>
        <w:tc>
          <w:tcPr>
            <w:tcW w:w="2410" w:type="dxa"/>
          </w:tcPr>
          <w:p w14:paraId="22A4258F"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5C0C59C2" w14:textId="77777777" w:rsidTr="008B751C">
        <w:tc>
          <w:tcPr>
            <w:tcW w:w="5807" w:type="dxa"/>
          </w:tcPr>
          <w:p w14:paraId="099777DA" w14:textId="444D8A0C" w:rsidR="00CF49C0" w:rsidRDefault="00CF49C0" w:rsidP="00CF49C0">
            <w:pPr>
              <w:jc w:val="left"/>
            </w:pPr>
            <w:r>
              <w:t>Nutzungsmuster (Stadt / Autobahn, Nachtfahrten)</w:t>
            </w:r>
          </w:p>
        </w:tc>
        <w:tc>
          <w:tcPr>
            <w:tcW w:w="2410" w:type="dxa"/>
          </w:tcPr>
          <w:p w14:paraId="12DDA4EA"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3DD12978" w14:textId="77777777" w:rsidTr="008B751C">
        <w:tc>
          <w:tcPr>
            <w:tcW w:w="5807" w:type="dxa"/>
          </w:tcPr>
          <w:p w14:paraId="60DC3C85" w14:textId="266AF4B6" w:rsidR="00CF49C0" w:rsidRDefault="00CF49C0" w:rsidP="00CF49C0">
            <w:pPr>
              <w:jc w:val="left"/>
            </w:pPr>
            <w:r>
              <w:t>Kilometerleistung / Abnutzung</w:t>
            </w:r>
          </w:p>
        </w:tc>
        <w:tc>
          <w:tcPr>
            <w:tcW w:w="2410" w:type="dxa"/>
          </w:tcPr>
          <w:p w14:paraId="7C0A9A5F"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13FF98E0" w14:textId="77777777" w:rsidTr="008B751C">
        <w:tc>
          <w:tcPr>
            <w:tcW w:w="5807" w:type="dxa"/>
          </w:tcPr>
          <w:p w14:paraId="1C30BD48" w14:textId="4F135EA5" w:rsidR="00CF49C0" w:rsidRDefault="00CF49C0" w:rsidP="00CF49C0">
            <w:pPr>
              <w:jc w:val="left"/>
            </w:pPr>
            <w:r>
              <w:t>Fahrzeugzustand (Fehlermeldungen, Warnlampen)</w:t>
            </w:r>
          </w:p>
        </w:tc>
        <w:tc>
          <w:tcPr>
            <w:tcW w:w="2410" w:type="dxa"/>
          </w:tcPr>
          <w:p w14:paraId="14DA4116"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65020036" w14:textId="77777777" w:rsidTr="008B751C">
        <w:tc>
          <w:tcPr>
            <w:tcW w:w="5807" w:type="dxa"/>
          </w:tcPr>
          <w:p w14:paraId="4F987F79" w14:textId="1C105D95" w:rsidR="00CF49C0" w:rsidRDefault="00CF49C0" w:rsidP="00CF49C0">
            <w:pPr>
              <w:jc w:val="left"/>
            </w:pPr>
            <w:r>
              <w:t>Umgebungsdaten (Wetter, Straßenzustand)</w:t>
            </w:r>
          </w:p>
        </w:tc>
        <w:tc>
          <w:tcPr>
            <w:tcW w:w="2410" w:type="dxa"/>
          </w:tcPr>
          <w:p w14:paraId="285F2458"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bl>
    <w:p w14:paraId="0B2F0C8F" w14:textId="77777777" w:rsidR="00CF49C0" w:rsidRDefault="00CF49C0" w:rsidP="00AE6E0E">
      <w:pPr>
        <w:jc w:val="left"/>
      </w:pPr>
    </w:p>
    <w:p w14:paraId="0D1369B7" w14:textId="5D392B69" w:rsidR="00271328" w:rsidRPr="00271328" w:rsidRDefault="00271328" w:rsidP="00AE6E0E">
      <w:pPr>
        <w:jc w:val="left"/>
        <w:rPr>
          <w:u w:val="single"/>
        </w:rPr>
      </w:pPr>
      <w:r w:rsidRPr="00271328">
        <w:rPr>
          <w:u w:val="single"/>
        </w:rPr>
        <w:t>Frage:</w:t>
      </w:r>
    </w:p>
    <w:p w14:paraId="39AD97C3" w14:textId="77777777" w:rsidR="00271328" w:rsidRPr="00AF2331" w:rsidRDefault="00271328" w:rsidP="00271328">
      <w:r w:rsidRPr="00AF2331">
        <w:t xml:space="preserve">Für welche dieser Daten würden Sie </w:t>
      </w:r>
      <w:r w:rsidRPr="00AF2331">
        <w:rPr>
          <w:b/>
          <w:bCs/>
        </w:rPr>
        <w:t>regelmäßig (z.</w:t>
      </w:r>
      <w:r w:rsidRPr="00AF2331">
        <w:rPr>
          <w:rFonts w:ascii="Arial" w:hAnsi="Arial" w:cs="Arial"/>
          <w:b/>
          <w:bCs/>
        </w:rPr>
        <w:t> </w:t>
      </w:r>
      <w:r w:rsidRPr="00AF2331">
        <w:rPr>
          <w:b/>
          <w:bCs/>
        </w:rPr>
        <w:t>B. pro Fahrzeug / Monat)</w:t>
      </w:r>
      <w:r w:rsidRPr="00AF2331">
        <w:t xml:space="preserve"> zahlen, wenn dadurch:</w:t>
      </w:r>
    </w:p>
    <w:p w14:paraId="53A3F2B3" w14:textId="17887520" w:rsidR="00271328" w:rsidRPr="00AF2331" w:rsidRDefault="00271328" w:rsidP="00271328">
      <w:pPr>
        <w:numPr>
          <w:ilvl w:val="0"/>
          <w:numId w:val="13"/>
        </w:numPr>
        <w:jc w:val="left"/>
      </w:pPr>
      <w:r w:rsidRPr="00AF2331">
        <w:t>Schadenquoten sinken</w:t>
      </w:r>
    </w:p>
    <w:p w14:paraId="53A29538" w14:textId="4AECF745" w:rsidR="00271328" w:rsidRPr="00AF2331" w:rsidRDefault="00271328" w:rsidP="00271328">
      <w:pPr>
        <w:numPr>
          <w:ilvl w:val="0"/>
          <w:numId w:val="13"/>
        </w:numPr>
        <w:jc w:val="left"/>
      </w:pPr>
      <w:r>
        <w:t>Präventionsmaßnahmen automatisiert werden können</w:t>
      </w:r>
      <w:r w:rsidR="00095A0F">
        <w:t>?</w:t>
      </w:r>
    </w:p>
    <w:p w14:paraId="30DE1BFE" w14:textId="72A116CB" w:rsidR="00271328" w:rsidRPr="00271328" w:rsidRDefault="00271328" w:rsidP="00AE6E0E">
      <w:pPr>
        <w:jc w:val="left"/>
        <w:rPr>
          <w:u w:val="single"/>
        </w:rPr>
      </w:pPr>
      <w:r w:rsidRPr="00271328">
        <w:rPr>
          <w:u w:val="single"/>
        </w:rPr>
        <w:t>Antwort:</w:t>
      </w:r>
      <w:r w:rsidR="003E2C98" w:rsidRPr="003E2C98">
        <w:t xml:space="preserve"> </w:t>
      </w:r>
      <w:sdt>
        <w:sdtPr>
          <w:rPr>
            <w:u w:val="single"/>
          </w:rPr>
          <w:id w:val="-1671786068"/>
          <w:placeholder>
            <w:docPart w:val="DefaultPlaceholder_-1854013440"/>
          </w:placeholder>
          <w:showingPlcHdr/>
        </w:sdtPr>
        <w:sdtContent>
          <w:r w:rsidR="003E2C98" w:rsidRPr="00E97DE5">
            <w:rPr>
              <w:rStyle w:val="Platzhaltertext"/>
            </w:rPr>
            <w:t>Klicken oder tippen Sie hier, um Text einzugeben.</w:t>
          </w:r>
        </w:sdtContent>
      </w:sdt>
    </w:p>
    <w:p w14:paraId="09692EB8" w14:textId="77777777" w:rsidR="00213A13" w:rsidRDefault="00213A13" w:rsidP="00466A3C"/>
    <w:p w14:paraId="4E229DFD" w14:textId="77777777" w:rsidR="00271328" w:rsidRDefault="00271328" w:rsidP="00271328">
      <w:pPr>
        <w:rPr>
          <w:rFonts w:asciiTheme="majorHAnsi" w:eastAsiaTheme="majorEastAsia" w:hAnsiTheme="majorHAnsi" w:cstheme="majorBidi"/>
          <w:b/>
          <w:color w:val="1612FF" w:themeColor="accent2"/>
          <w:szCs w:val="32"/>
        </w:rPr>
      </w:pPr>
      <w:r w:rsidRPr="00271328">
        <w:rPr>
          <w:rFonts w:asciiTheme="majorHAnsi" w:eastAsiaTheme="majorEastAsia" w:hAnsiTheme="majorHAnsi" w:cstheme="majorBidi"/>
          <w:b/>
          <w:color w:val="1612FF" w:themeColor="accent2"/>
          <w:szCs w:val="32"/>
        </w:rPr>
        <w:t>Schadenanalyse &amp; Claim Automation</w:t>
      </w:r>
    </w:p>
    <w:p w14:paraId="1B6AC2C3" w14:textId="62ED4BC6" w:rsidR="00271328" w:rsidRDefault="00271328" w:rsidP="00095A0F">
      <w:r w:rsidRPr="00271328">
        <w:t>Wie relevant wären folgende Daten für eine schnellere oder automatisierte Schadenregulierung?</w:t>
      </w:r>
    </w:p>
    <w:tbl>
      <w:tblPr>
        <w:tblStyle w:val="Tabellenraster"/>
        <w:tblW w:w="0" w:type="auto"/>
        <w:tblLook w:val="04A0" w:firstRow="1" w:lastRow="0" w:firstColumn="1" w:lastColumn="0" w:noHBand="0" w:noVBand="1"/>
      </w:tblPr>
      <w:tblGrid>
        <w:gridCol w:w="5807"/>
        <w:gridCol w:w="2410"/>
      </w:tblGrid>
      <w:tr w:rsidR="00533508" w14:paraId="344CEB5F" w14:textId="77777777" w:rsidTr="008B751C">
        <w:tc>
          <w:tcPr>
            <w:tcW w:w="5807" w:type="dxa"/>
          </w:tcPr>
          <w:p w14:paraId="32AEF453" w14:textId="77777777" w:rsidR="00533508" w:rsidRDefault="00533508" w:rsidP="008B751C">
            <w:pPr>
              <w:jc w:val="left"/>
            </w:pPr>
          </w:p>
        </w:tc>
        <w:tc>
          <w:tcPr>
            <w:tcW w:w="2410" w:type="dxa"/>
          </w:tcPr>
          <w:p w14:paraId="7CDFE479" w14:textId="77777777" w:rsidR="00533508" w:rsidRDefault="00533508" w:rsidP="008B751C">
            <w:pPr>
              <w:tabs>
                <w:tab w:val="left" w:pos="1500"/>
              </w:tabs>
              <w:jc w:val="left"/>
            </w:pPr>
            <w:r>
              <w:t>Gering     Mittel      Hoch</w:t>
            </w:r>
          </w:p>
        </w:tc>
      </w:tr>
      <w:tr w:rsidR="00095A0F" w14:paraId="5F225F17" w14:textId="77777777" w:rsidTr="008B751C">
        <w:tc>
          <w:tcPr>
            <w:tcW w:w="5807" w:type="dxa"/>
          </w:tcPr>
          <w:p w14:paraId="05EE6745" w14:textId="4C385616" w:rsidR="00095A0F" w:rsidRDefault="00095A0F" w:rsidP="00095A0F">
            <w:pPr>
              <w:jc w:val="left"/>
            </w:pPr>
            <w:r>
              <w:t>Unfallzeitpunkt &amp; -ort</w:t>
            </w:r>
          </w:p>
        </w:tc>
        <w:tc>
          <w:tcPr>
            <w:tcW w:w="2410" w:type="dxa"/>
          </w:tcPr>
          <w:p w14:paraId="25FC67AF" w14:textId="77777777" w:rsidR="00095A0F" w:rsidRDefault="00095A0F" w:rsidP="00095A0F">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095A0F" w14:paraId="6B5F8EE9" w14:textId="77777777" w:rsidTr="008B751C">
        <w:tc>
          <w:tcPr>
            <w:tcW w:w="5807" w:type="dxa"/>
          </w:tcPr>
          <w:p w14:paraId="44A6F03D" w14:textId="1F2AB8A2" w:rsidR="00095A0F" w:rsidRDefault="00095A0F" w:rsidP="00095A0F">
            <w:pPr>
              <w:jc w:val="left"/>
            </w:pPr>
            <w:r>
              <w:t>Geschwindigkeitsverlauf vor dem Ereignis</w:t>
            </w:r>
          </w:p>
        </w:tc>
        <w:tc>
          <w:tcPr>
            <w:tcW w:w="2410" w:type="dxa"/>
          </w:tcPr>
          <w:p w14:paraId="535B29CD" w14:textId="77777777" w:rsidR="00095A0F" w:rsidRDefault="00095A0F" w:rsidP="00095A0F">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095A0F" w14:paraId="2A1A9FE8" w14:textId="77777777" w:rsidTr="008B751C">
        <w:tc>
          <w:tcPr>
            <w:tcW w:w="5807" w:type="dxa"/>
          </w:tcPr>
          <w:p w14:paraId="4BFA80FF" w14:textId="07722D9A" w:rsidR="00095A0F" w:rsidRDefault="00095A0F" w:rsidP="00095A0F">
            <w:pPr>
              <w:jc w:val="left"/>
            </w:pPr>
            <w:r>
              <w:t>G</w:t>
            </w:r>
            <w:r>
              <w:noBreakHyphen/>
              <w:t>Kräfte / Aufprallintensität</w:t>
            </w:r>
          </w:p>
        </w:tc>
        <w:tc>
          <w:tcPr>
            <w:tcW w:w="2410" w:type="dxa"/>
          </w:tcPr>
          <w:p w14:paraId="64339651" w14:textId="77777777" w:rsidR="00095A0F" w:rsidRDefault="00095A0F" w:rsidP="00095A0F">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095A0F" w14:paraId="6ECFF714" w14:textId="77777777" w:rsidTr="008B751C">
        <w:tc>
          <w:tcPr>
            <w:tcW w:w="5807" w:type="dxa"/>
          </w:tcPr>
          <w:p w14:paraId="5A755222" w14:textId="7F3FA5DA" w:rsidR="00095A0F" w:rsidRDefault="00095A0F" w:rsidP="00095A0F">
            <w:pPr>
              <w:jc w:val="left"/>
            </w:pPr>
            <w:r>
              <w:t>Airbag</w:t>
            </w:r>
            <w:r>
              <w:noBreakHyphen/>
              <w:t>Auslösung / ADAS-Status</w:t>
            </w:r>
          </w:p>
        </w:tc>
        <w:tc>
          <w:tcPr>
            <w:tcW w:w="2410" w:type="dxa"/>
          </w:tcPr>
          <w:p w14:paraId="61DCCDCC" w14:textId="77777777" w:rsidR="00095A0F" w:rsidRDefault="00095A0F" w:rsidP="00095A0F">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095A0F" w14:paraId="1FC50DE8" w14:textId="77777777" w:rsidTr="008B751C">
        <w:tc>
          <w:tcPr>
            <w:tcW w:w="5807" w:type="dxa"/>
          </w:tcPr>
          <w:p w14:paraId="68466651" w14:textId="0D56FAB4" w:rsidR="00095A0F" w:rsidRDefault="00095A0F" w:rsidP="00095A0F">
            <w:pPr>
              <w:jc w:val="left"/>
            </w:pPr>
            <w:r>
              <w:t>Fahrzeugbewegung nach dem Unfall</w:t>
            </w:r>
          </w:p>
        </w:tc>
        <w:tc>
          <w:tcPr>
            <w:tcW w:w="2410" w:type="dxa"/>
          </w:tcPr>
          <w:p w14:paraId="6FD02915" w14:textId="6A979524" w:rsidR="00095A0F" w:rsidRDefault="00095A0F" w:rsidP="00095A0F">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bl>
    <w:p w14:paraId="6D501CEC" w14:textId="77777777" w:rsidR="00CF49C0" w:rsidRDefault="00CF49C0" w:rsidP="00271328">
      <w:pPr>
        <w:jc w:val="left"/>
        <w:rPr>
          <w:u w:val="single"/>
        </w:rPr>
      </w:pPr>
    </w:p>
    <w:p w14:paraId="69BE6E68" w14:textId="7E786F3B" w:rsidR="00271328" w:rsidRPr="00271328" w:rsidRDefault="00271328" w:rsidP="00271328">
      <w:pPr>
        <w:jc w:val="left"/>
        <w:rPr>
          <w:u w:val="single"/>
        </w:rPr>
      </w:pPr>
      <w:r w:rsidRPr="00271328">
        <w:rPr>
          <w:u w:val="single"/>
        </w:rPr>
        <w:t>Frage:</w:t>
      </w:r>
    </w:p>
    <w:p w14:paraId="65F8D2C1" w14:textId="3B76C731" w:rsidR="00271328" w:rsidRPr="00AF2331" w:rsidRDefault="00271328" w:rsidP="00271328">
      <w:r w:rsidRPr="00AF2331">
        <w:t>Würden Sie für verifizierte, OEM</w:t>
      </w:r>
      <w:r w:rsidRPr="00AF2331">
        <w:noBreakHyphen/>
        <w:t>basierte Ereignisdaten zahlen, wenn dadurch:</w:t>
      </w:r>
    </w:p>
    <w:p w14:paraId="4E21F8FC" w14:textId="77777777" w:rsidR="00271328" w:rsidRPr="00AF2331" w:rsidRDefault="00271328" w:rsidP="00271328">
      <w:pPr>
        <w:numPr>
          <w:ilvl w:val="0"/>
          <w:numId w:val="14"/>
        </w:numPr>
        <w:jc w:val="left"/>
      </w:pPr>
      <w:r w:rsidRPr="00AF2331">
        <w:t>manuelle Gutachten reduziert</w:t>
      </w:r>
    </w:p>
    <w:p w14:paraId="37EE1B42" w14:textId="178B23E4" w:rsidR="00271328" w:rsidRPr="00CF49C0" w:rsidRDefault="00271328" w:rsidP="00CF49C0">
      <w:pPr>
        <w:numPr>
          <w:ilvl w:val="0"/>
          <w:numId w:val="14"/>
        </w:numPr>
        <w:jc w:val="left"/>
      </w:pPr>
      <w:r w:rsidRPr="00AF2331">
        <w:t>Durchlaufzeiten im Schadenprozess verkürzt</w:t>
      </w:r>
      <w:r w:rsidR="00CF49C0">
        <w:t xml:space="preserve"> </w:t>
      </w:r>
      <w:r w:rsidRPr="00AF2331">
        <w:t>werden?</w:t>
      </w:r>
    </w:p>
    <w:p w14:paraId="25466AA2" w14:textId="77777777" w:rsidR="003E2C98" w:rsidRPr="00271328" w:rsidRDefault="003E2C98" w:rsidP="003E2C98">
      <w:pPr>
        <w:jc w:val="left"/>
        <w:rPr>
          <w:u w:val="single"/>
        </w:rPr>
      </w:pPr>
      <w:r w:rsidRPr="00271328">
        <w:rPr>
          <w:u w:val="single"/>
        </w:rPr>
        <w:lastRenderedPageBreak/>
        <w:t>Antwort:</w:t>
      </w:r>
      <w:r w:rsidRPr="003E2C98">
        <w:t xml:space="preserve"> </w:t>
      </w:r>
      <w:sdt>
        <w:sdtPr>
          <w:rPr>
            <w:u w:val="single"/>
          </w:rPr>
          <w:id w:val="749704693"/>
          <w:placeholder>
            <w:docPart w:val="D7176D454E4C4417A2304C854BC68B67"/>
          </w:placeholder>
          <w:showingPlcHdr/>
        </w:sdtPr>
        <w:sdtContent>
          <w:r w:rsidRPr="00E97DE5">
            <w:rPr>
              <w:rStyle w:val="Platzhaltertext"/>
            </w:rPr>
            <w:t>Klicken oder tippen Sie hier, um Text einzugeben.</w:t>
          </w:r>
        </w:sdtContent>
      </w:sdt>
    </w:p>
    <w:p w14:paraId="37DC7E3A" w14:textId="77777777" w:rsidR="00271328" w:rsidRDefault="00271328" w:rsidP="00466A3C"/>
    <w:p w14:paraId="18CD424B" w14:textId="77777777" w:rsidR="0075390A" w:rsidRDefault="0075390A" w:rsidP="0075390A">
      <w:pPr>
        <w:rPr>
          <w:rFonts w:asciiTheme="majorHAnsi" w:eastAsiaTheme="majorEastAsia" w:hAnsiTheme="majorHAnsi" w:cstheme="majorBidi"/>
          <w:b/>
          <w:color w:val="1612FF" w:themeColor="accent2"/>
          <w:szCs w:val="32"/>
        </w:rPr>
      </w:pPr>
      <w:r w:rsidRPr="0075390A">
        <w:rPr>
          <w:rFonts w:asciiTheme="majorHAnsi" w:eastAsiaTheme="majorEastAsia" w:hAnsiTheme="majorHAnsi" w:cstheme="majorBidi"/>
          <w:b/>
          <w:color w:val="1612FF" w:themeColor="accent2"/>
          <w:szCs w:val="32"/>
        </w:rPr>
        <w:t xml:space="preserve">Betrugserkennung &amp; Beweisführung </w:t>
      </w:r>
    </w:p>
    <w:p w14:paraId="0E810ACE" w14:textId="37BCD493" w:rsidR="0075390A" w:rsidRPr="00271328" w:rsidRDefault="0075390A" w:rsidP="0075390A">
      <w:r w:rsidRPr="0075390A">
        <w:t>Wie wichtig sind Ihnen objektive Fahrzeugdaten zur Betrugsprävention?</w:t>
      </w:r>
    </w:p>
    <w:tbl>
      <w:tblPr>
        <w:tblStyle w:val="Tabellenraster"/>
        <w:tblW w:w="0" w:type="auto"/>
        <w:tblLook w:val="04A0" w:firstRow="1" w:lastRow="0" w:firstColumn="1" w:lastColumn="0" w:noHBand="0" w:noVBand="1"/>
      </w:tblPr>
      <w:tblGrid>
        <w:gridCol w:w="5807"/>
        <w:gridCol w:w="2410"/>
      </w:tblGrid>
      <w:tr w:rsidR="0075390A" w14:paraId="17548CC8" w14:textId="77777777" w:rsidTr="00533508">
        <w:tc>
          <w:tcPr>
            <w:tcW w:w="5807" w:type="dxa"/>
          </w:tcPr>
          <w:p w14:paraId="07883391" w14:textId="77777777" w:rsidR="0075390A" w:rsidRDefault="0075390A" w:rsidP="008B751C">
            <w:pPr>
              <w:jc w:val="left"/>
            </w:pPr>
          </w:p>
        </w:tc>
        <w:tc>
          <w:tcPr>
            <w:tcW w:w="2410" w:type="dxa"/>
          </w:tcPr>
          <w:p w14:paraId="0F2EF408" w14:textId="7509B653" w:rsidR="0075390A" w:rsidRDefault="0075390A" w:rsidP="008B751C">
            <w:pPr>
              <w:tabs>
                <w:tab w:val="left" w:pos="1500"/>
              </w:tabs>
              <w:jc w:val="left"/>
            </w:pPr>
            <w:r>
              <w:t>Gering     Mittel      Hoch</w:t>
            </w:r>
          </w:p>
        </w:tc>
      </w:tr>
      <w:tr w:rsidR="0075390A" w14:paraId="67408600" w14:textId="77777777" w:rsidTr="00533508">
        <w:tc>
          <w:tcPr>
            <w:tcW w:w="5807" w:type="dxa"/>
          </w:tcPr>
          <w:p w14:paraId="21A99F23" w14:textId="6C696EA9" w:rsidR="0075390A" w:rsidRDefault="0075390A" w:rsidP="0075390A">
            <w:pPr>
              <w:jc w:val="left"/>
            </w:pPr>
            <w:r>
              <w:t>Plausibilisierung von Schadenhergängen</w:t>
            </w:r>
          </w:p>
        </w:tc>
        <w:tc>
          <w:tcPr>
            <w:tcW w:w="2410" w:type="dxa"/>
          </w:tcPr>
          <w:p w14:paraId="034ACA53" w14:textId="7A423CCB" w:rsidR="0075390A" w:rsidRDefault="0075390A" w:rsidP="0075390A">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75390A" w14:paraId="0678A90F" w14:textId="77777777" w:rsidTr="00533508">
        <w:tc>
          <w:tcPr>
            <w:tcW w:w="5807" w:type="dxa"/>
          </w:tcPr>
          <w:p w14:paraId="3161A284" w14:textId="4BFEFCE4" w:rsidR="0075390A" w:rsidRDefault="0075390A" w:rsidP="0075390A">
            <w:pPr>
              <w:jc w:val="left"/>
            </w:pPr>
            <w:r>
              <w:t>Abgleich gemeldeter vs. tatsächlicher Nutzung</w:t>
            </w:r>
          </w:p>
        </w:tc>
        <w:tc>
          <w:tcPr>
            <w:tcW w:w="2410" w:type="dxa"/>
          </w:tcPr>
          <w:p w14:paraId="09A47DBE" w14:textId="5A232477" w:rsidR="0075390A" w:rsidRDefault="0075390A" w:rsidP="0075390A">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75390A" w14:paraId="40A1EC06" w14:textId="77777777" w:rsidTr="00533508">
        <w:tc>
          <w:tcPr>
            <w:tcW w:w="5807" w:type="dxa"/>
          </w:tcPr>
          <w:p w14:paraId="5DFA5F6B" w14:textId="12F317A3" w:rsidR="0075390A" w:rsidRDefault="0075390A" w:rsidP="0075390A">
            <w:pPr>
              <w:jc w:val="left"/>
            </w:pPr>
            <w:r>
              <w:t>Detektion von manipulierten Schadensmeldungen</w:t>
            </w:r>
          </w:p>
        </w:tc>
        <w:tc>
          <w:tcPr>
            <w:tcW w:w="2410" w:type="dxa"/>
          </w:tcPr>
          <w:p w14:paraId="692B63D6" w14:textId="113AD8A7" w:rsidR="0075390A" w:rsidRDefault="0075390A" w:rsidP="0075390A">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bl>
    <w:p w14:paraId="23A144D5" w14:textId="77777777" w:rsidR="0075390A" w:rsidRDefault="0075390A" w:rsidP="0075390A">
      <w:pPr>
        <w:jc w:val="left"/>
      </w:pPr>
    </w:p>
    <w:p w14:paraId="7CDA66DB" w14:textId="77777777" w:rsidR="0075390A" w:rsidRPr="00271328" w:rsidRDefault="0075390A" w:rsidP="0075390A">
      <w:pPr>
        <w:jc w:val="left"/>
        <w:rPr>
          <w:u w:val="single"/>
        </w:rPr>
      </w:pPr>
      <w:r w:rsidRPr="00271328">
        <w:rPr>
          <w:u w:val="single"/>
        </w:rPr>
        <w:t>Frage:</w:t>
      </w:r>
    </w:p>
    <w:p w14:paraId="0ECF19E8" w14:textId="158DEAA7" w:rsidR="0075390A" w:rsidRPr="0075390A" w:rsidRDefault="0075390A" w:rsidP="0075390A">
      <w:r w:rsidRPr="00AF2331">
        <w:t xml:space="preserve">Wie hoch ist Ihre Zahlungsbereitschaft für </w:t>
      </w:r>
      <w:r w:rsidRPr="00AF2331">
        <w:rPr>
          <w:b/>
          <w:bCs/>
        </w:rPr>
        <w:t>ereignisbezogene Daten</w:t>
      </w:r>
      <w:r w:rsidRPr="00AF2331">
        <w:t xml:space="preserve"> (z.</w:t>
      </w:r>
      <w:r w:rsidRPr="00AF2331">
        <w:rPr>
          <w:rFonts w:ascii="Arial" w:hAnsi="Arial" w:cs="Arial"/>
        </w:rPr>
        <w:t> </w:t>
      </w:r>
      <w:r w:rsidRPr="00AF2331">
        <w:t xml:space="preserve">B. </w:t>
      </w:r>
      <w:r w:rsidRPr="00AF2331">
        <w:rPr>
          <w:rFonts w:ascii="Aptos" w:hAnsi="Aptos" w:cs="Aptos"/>
        </w:rPr>
        <w:t>„</w:t>
      </w:r>
      <w:proofErr w:type="spellStart"/>
      <w:r w:rsidRPr="00AF2331">
        <w:t>pay</w:t>
      </w:r>
      <w:proofErr w:type="spellEnd"/>
      <w:r w:rsidRPr="00AF2331">
        <w:t xml:space="preserve"> per </w:t>
      </w:r>
      <w:proofErr w:type="spellStart"/>
      <w:r w:rsidRPr="00AF2331">
        <w:t>incident</w:t>
      </w:r>
      <w:proofErr w:type="spellEnd"/>
      <w:r w:rsidRPr="00AF2331">
        <w:rPr>
          <w:rFonts w:ascii="Aptos" w:hAnsi="Aptos" w:cs="Aptos"/>
        </w:rPr>
        <w:t>“</w:t>
      </w:r>
      <w:r w:rsidRPr="00AF2331">
        <w:t>) zur rechtssicheren Schadenvalidierung?</w:t>
      </w:r>
    </w:p>
    <w:p w14:paraId="605D1454" w14:textId="1FA80558" w:rsidR="0075390A" w:rsidRPr="003E2C98" w:rsidRDefault="003E2C98" w:rsidP="0075390A">
      <w:pPr>
        <w:jc w:val="left"/>
        <w:rPr>
          <w:u w:val="single"/>
        </w:rPr>
      </w:pPr>
      <w:r w:rsidRPr="00271328">
        <w:rPr>
          <w:u w:val="single"/>
        </w:rPr>
        <w:t>Antwort:</w:t>
      </w:r>
      <w:r w:rsidRPr="003E2C98">
        <w:t xml:space="preserve"> </w:t>
      </w:r>
      <w:sdt>
        <w:sdtPr>
          <w:rPr>
            <w:u w:val="single"/>
          </w:rPr>
          <w:id w:val="-752975801"/>
          <w:placeholder>
            <w:docPart w:val="B37DD68A979C46BCB5FA5C0CA294E16A"/>
          </w:placeholder>
          <w:showingPlcHdr/>
        </w:sdtPr>
        <w:sdtContent>
          <w:r w:rsidRPr="00E97DE5">
            <w:rPr>
              <w:rStyle w:val="Platzhaltertext"/>
            </w:rPr>
            <w:t>Klicken oder tippen Sie hier, um Text einzugeben.</w:t>
          </w:r>
        </w:sdtContent>
      </w:sdt>
    </w:p>
    <w:p w14:paraId="6DE1C177" w14:textId="77777777" w:rsidR="0075390A" w:rsidRDefault="0075390A" w:rsidP="0075390A"/>
    <w:p w14:paraId="65B434E6" w14:textId="77777777" w:rsidR="0075390A" w:rsidRDefault="0075390A" w:rsidP="0075390A">
      <w:pPr>
        <w:rPr>
          <w:rFonts w:asciiTheme="majorHAnsi" w:eastAsiaTheme="majorEastAsia" w:hAnsiTheme="majorHAnsi" w:cstheme="majorBidi"/>
          <w:b/>
          <w:color w:val="1612FF" w:themeColor="accent2"/>
          <w:szCs w:val="32"/>
        </w:rPr>
      </w:pPr>
      <w:r w:rsidRPr="0075390A">
        <w:rPr>
          <w:rFonts w:asciiTheme="majorHAnsi" w:eastAsiaTheme="majorEastAsia" w:hAnsiTheme="majorHAnsi" w:cstheme="majorBidi"/>
          <w:b/>
          <w:color w:val="1612FF" w:themeColor="accent2"/>
          <w:szCs w:val="32"/>
        </w:rPr>
        <w:t xml:space="preserve">Pricing &amp; Individualisierung von Tarifen </w:t>
      </w:r>
    </w:p>
    <w:p w14:paraId="3EAF02D1" w14:textId="1B6AD7BC" w:rsidR="0075390A" w:rsidRDefault="0075390A" w:rsidP="00533508">
      <w:r w:rsidRPr="0075390A">
        <w:t>Welche datenbasierten Tarifszenarien wären für Sie relevant?</w:t>
      </w:r>
    </w:p>
    <w:tbl>
      <w:tblPr>
        <w:tblStyle w:val="Tabellenraster"/>
        <w:tblW w:w="0" w:type="auto"/>
        <w:tblLook w:val="04A0" w:firstRow="1" w:lastRow="0" w:firstColumn="1" w:lastColumn="0" w:noHBand="0" w:noVBand="1"/>
      </w:tblPr>
      <w:tblGrid>
        <w:gridCol w:w="5807"/>
        <w:gridCol w:w="2410"/>
      </w:tblGrid>
      <w:tr w:rsidR="00533508" w14:paraId="15921E93" w14:textId="77777777" w:rsidTr="008B751C">
        <w:tc>
          <w:tcPr>
            <w:tcW w:w="5807" w:type="dxa"/>
          </w:tcPr>
          <w:p w14:paraId="68D323AF" w14:textId="77777777" w:rsidR="00533508" w:rsidRDefault="00533508" w:rsidP="008B751C">
            <w:pPr>
              <w:jc w:val="left"/>
            </w:pPr>
          </w:p>
        </w:tc>
        <w:tc>
          <w:tcPr>
            <w:tcW w:w="2410" w:type="dxa"/>
          </w:tcPr>
          <w:p w14:paraId="070CEAA3" w14:textId="77777777" w:rsidR="00533508" w:rsidRDefault="00533508" w:rsidP="008B751C">
            <w:pPr>
              <w:tabs>
                <w:tab w:val="left" w:pos="1500"/>
              </w:tabs>
              <w:jc w:val="left"/>
            </w:pPr>
            <w:r>
              <w:t>Gering     Mittel      Hoch</w:t>
            </w:r>
          </w:p>
        </w:tc>
      </w:tr>
      <w:tr w:rsidR="00533508" w14:paraId="1B9FF5E8" w14:textId="77777777" w:rsidTr="008B751C">
        <w:tc>
          <w:tcPr>
            <w:tcW w:w="5807" w:type="dxa"/>
          </w:tcPr>
          <w:p w14:paraId="21AB9916" w14:textId="03FF39B0" w:rsidR="00533508" w:rsidRDefault="00533508" w:rsidP="00533508">
            <w:pPr>
              <w:jc w:val="left"/>
            </w:pPr>
            <w:r w:rsidRPr="0049279D">
              <w:t>Dynamische Prämienanpassung (</w:t>
            </w:r>
            <w:proofErr w:type="spellStart"/>
            <w:r w:rsidRPr="0049279D">
              <w:t>Usage-based</w:t>
            </w:r>
            <w:proofErr w:type="spellEnd"/>
            <w:r w:rsidRPr="0049279D">
              <w:t xml:space="preserve"> Insurance)</w:t>
            </w:r>
          </w:p>
        </w:tc>
        <w:tc>
          <w:tcPr>
            <w:tcW w:w="2410" w:type="dxa"/>
          </w:tcPr>
          <w:p w14:paraId="4F1CB6DC" w14:textId="77777777" w:rsidR="00533508" w:rsidRDefault="00533508" w:rsidP="00533508">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533508" w14:paraId="23C7F30A" w14:textId="77777777" w:rsidTr="008B751C">
        <w:tc>
          <w:tcPr>
            <w:tcW w:w="5807" w:type="dxa"/>
          </w:tcPr>
          <w:p w14:paraId="62A992E8" w14:textId="6B366396" w:rsidR="00533508" w:rsidRDefault="00533508" w:rsidP="00533508">
            <w:pPr>
              <w:jc w:val="left"/>
            </w:pPr>
            <w:r>
              <w:t>Kurzzeit- oder On-Demand-Tarife</w:t>
            </w:r>
          </w:p>
        </w:tc>
        <w:tc>
          <w:tcPr>
            <w:tcW w:w="2410" w:type="dxa"/>
          </w:tcPr>
          <w:p w14:paraId="1E75AF04" w14:textId="77777777" w:rsidR="00533508" w:rsidRDefault="00533508" w:rsidP="00533508">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533508" w14:paraId="32346EF5" w14:textId="77777777" w:rsidTr="008B751C">
        <w:tc>
          <w:tcPr>
            <w:tcW w:w="5807" w:type="dxa"/>
          </w:tcPr>
          <w:p w14:paraId="48C37E28" w14:textId="1B4FA899" w:rsidR="00533508" w:rsidRDefault="00533508" w:rsidP="00533508">
            <w:pPr>
              <w:jc w:val="left"/>
            </w:pPr>
            <w:r>
              <w:t>Risikoabhängige Selbstbeteiligung</w:t>
            </w:r>
          </w:p>
        </w:tc>
        <w:tc>
          <w:tcPr>
            <w:tcW w:w="2410" w:type="dxa"/>
          </w:tcPr>
          <w:p w14:paraId="0ECB8EDD" w14:textId="77777777" w:rsidR="00533508" w:rsidRDefault="00533508" w:rsidP="00533508">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533508" w14:paraId="3FDCE00D" w14:textId="77777777" w:rsidTr="008B751C">
        <w:tc>
          <w:tcPr>
            <w:tcW w:w="5807" w:type="dxa"/>
          </w:tcPr>
          <w:p w14:paraId="2B12B2B2" w14:textId="4C64F2E2" w:rsidR="00533508" w:rsidRDefault="00533508" w:rsidP="00533508">
            <w:pPr>
              <w:jc w:val="left"/>
            </w:pPr>
            <w:r>
              <w:t>OEM-spezifische Fahrzeugrisikomodelle</w:t>
            </w:r>
          </w:p>
        </w:tc>
        <w:tc>
          <w:tcPr>
            <w:tcW w:w="2410" w:type="dxa"/>
          </w:tcPr>
          <w:p w14:paraId="075E1874" w14:textId="35DCD7EF" w:rsidR="00533508" w:rsidRDefault="00533508" w:rsidP="00533508">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bl>
    <w:p w14:paraId="14AA6AE2" w14:textId="77777777" w:rsidR="00533508" w:rsidRDefault="00533508" w:rsidP="0075390A">
      <w:pPr>
        <w:jc w:val="left"/>
      </w:pPr>
    </w:p>
    <w:p w14:paraId="5B0BF413" w14:textId="77777777" w:rsidR="0075390A" w:rsidRPr="00271328" w:rsidRDefault="0075390A" w:rsidP="0075390A">
      <w:pPr>
        <w:jc w:val="left"/>
        <w:rPr>
          <w:u w:val="single"/>
        </w:rPr>
      </w:pPr>
      <w:r w:rsidRPr="00271328">
        <w:rPr>
          <w:u w:val="single"/>
        </w:rPr>
        <w:t>Frage:</w:t>
      </w:r>
    </w:p>
    <w:p w14:paraId="339BC1AB" w14:textId="77777777" w:rsidR="0075390A" w:rsidRPr="00AF2331" w:rsidRDefault="0075390A" w:rsidP="0075390A">
      <w:r w:rsidRPr="00AF2331">
        <w:t>Inwieweit würden Sie für kontinuierliche Fahrzeugdaten zahlen, wenn diese:</w:t>
      </w:r>
    </w:p>
    <w:p w14:paraId="79619742" w14:textId="77777777" w:rsidR="0075390A" w:rsidRPr="00AF2331" w:rsidRDefault="0075390A" w:rsidP="0075390A">
      <w:pPr>
        <w:numPr>
          <w:ilvl w:val="0"/>
          <w:numId w:val="15"/>
        </w:numPr>
        <w:jc w:val="left"/>
      </w:pPr>
      <w:r w:rsidRPr="00AF2331">
        <w:t>präzisere Risikosegmente ermöglichen</w:t>
      </w:r>
    </w:p>
    <w:p w14:paraId="2FF4AC86" w14:textId="77777777" w:rsidR="0075390A" w:rsidRPr="00AF2331" w:rsidRDefault="0075390A" w:rsidP="0075390A">
      <w:pPr>
        <w:numPr>
          <w:ilvl w:val="0"/>
          <w:numId w:val="15"/>
        </w:numPr>
        <w:jc w:val="left"/>
      </w:pPr>
      <w:r w:rsidRPr="00AF2331">
        <w:t>Wettbewerbsdifferenzierung schaffen?</w:t>
      </w:r>
    </w:p>
    <w:p w14:paraId="579F86BD" w14:textId="0D2A321F" w:rsidR="0075390A" w:rsidRPr="003E2C98" w:rsidRDefault="003E2C98" w:rsidP="0075390A">
      <w:pPr>
        <w:jc w:val="left"/>
        <w:rPr>
          <w:u w:val="single"/>
        </w:rPr>
      </w:pPr>
      <w:r w:rsidRPr="00271328">
        <w:rPr>
          <w:u w:val="single"/>
        </w:rPr>
        <w:t>Antwort:</w:t>
      </w:r>
      <w:r w:rsidRPr="003E2C98">
        <w:t xml:space="preserve"> </w:t>
      </w:r>
      <w:sdt>
        <w:sdtPr>
          <w:rPr>
            <w:u w:val="single"/>
          </w:rPr>
          <w:id w:val="-61344607"/>
          <w:placeholder>
            <w:docPart w:val="E2FAA1FF16A9448C8E8ED5F3041D119F"/>
          </w:placeholder>
          <w:showingPlcHdr/>
        </w:sdtPr>
        <w:sdtContent>
          <w:r w:rsidRPr="00E97DE5">
            <w:rPr>
              <w:rStyle w:val="Platzhaltertext"/>
            </w:rPr>
            <w:t>Klicken oder tippen Sie hier, um Text einzugeben.</w:t>
          </w:r>
        </w:sdtContent>
      </w:sdt>
    </w:p>
    <w:p w14:paraId="39F22C7B" w14:textId="77777777" w:rsidR="00CF49C0" w:rsidRDefault="00CF49C0" w:rsidP="0075390A">
      <w:pPr>
        <w:jc w:val="left"/>
      </w:pPr>
    </w:p>
    <w:p w14:paraId="4DAB68AD" w14:textId="77777777" w:rsidR="003E2C98" w:rsidRDefault="003E2C98">
      <w:pPr>
        <w:jc w:val="left"/>
        <w:rPr>
          <w:rFonts w:asciiTheme="majorHAnsi" w:eastAsiaTheme="majorEastAsia" w:hAnsiTheme="majorHAnsi" w:cstheme="majorBidi"/>
          <w:b/>
          <w:color w:val="1612FF" w:themeColor="accent2"/>
          <w:szCs w:val="32"/>
        </w:rPr>
      </w:pPr>
      <w:r>
        <w:rPr>
          <w:rFonts w:asciiTheme="majorHAnsi" w:eastAsiaTheme="majorEastAsia" w:hAnsiTheme="majorHAnsi" w:cstheme="majorBidi"/>
          <w:b/>
          <w:color w:val="1612FF" w:themeColor="accent2"/>
          <w:szCs w:val="32"/>
        </w:rPr>
        <w:br w:type="page"/>
      </w:r>
    </w:p>
    <w:p w14:paraId="56DF6042" w14:textId="26D17CBF" w:rsidR="00CF49C0" w:rsidRDefault="00CF49C0" w:rsidP="00CF49C0">
      <w:pPr>
        <w:rPr>
          <w:rFonts w:asciiTheme="majorHAnsi" w:eastAsiaTheme="majorEastAsia" w:hAnsiTheme="majorHAnsi" w:cstheme="majorBidi"/>
          <w:b/>
          <w:color w:val="1612FF" w:themeColor="accent2"/>
          <w:szCs w:val="32"/>
        </w:rPr>
      </w:pPr>
      <w:r w:rsidRPr="00CF49C0">
        <w:rPr>
          <w:rFonts w:asciiTheme="majorHAnsi" w:eastAsiaTheme="majorEastAsia" w:hAnsiTheme="majorHAnsi" w:cstheme="majorBidi"/>
          <w:b/>
          <w:color w:val="1612FF" w:themeColor="accent2"/>
          <w:szCs w:val="32"/>
        </w:rPr>
        <w:lastRenderedPageBreak/>
        <w:t>Flotten- und B2B-Versicherungen</w:t>
      </w:r>
    </w:p>
    <w:p w14:paraId="2DC6F71E" w14:textId="7D91B865" w:rsidR="00CF49C0" w:rsidRDefault="00CF49C0" w:rsidP="00CF49C0">
      <w:r w:rsidRPr="00CF49C0">
        <w:t>Für Flottenkunden relevant?</w:t>
      </w:r>
    </w:p>
    <w:tbl>
      <w:tblPr>
        <w:tblStyle w:val="Tabellenraster"/>
        <w:tblW w:w="0" w:type="auto"/>
        <w:tblLook w:val="04A0" w:firstRow="1" w:lastRow="0" w:firstColumn="1" w:lastColumn="0" w:noHBand="0" w:noVBand="1"/>
      </w:tblPr>
      <w:tblGrid>
        <w:gridCol w:w="5807"/>
        <w:gridCol w:w="2410"/>
      </w:tblGrid>
      <w:tr w:rsidR="00CF49C0" w14:paraId="45E58187" w14:textId="77777777" w:rsidTr="008B751C">
        <w:tc>
          <w:tcPr>
            <w:tcW w:w="5807" w:type="dxa"/>
          </w:tcPr>
          <w:p w14:paraId="45030739" w14:textId="77777777" w:rsidR="00CF49C0" w:rsidRDefault="00CF49C0" w:rsidP="008B751C">
            <w:pPr>
              <w:jc w:val="left"/>
            </w:pPr>
          </w:p>
        </w:tc>
        <w:tc>
          <w:tcPr>
            <w:tcW w:w="2410" w:type="dxa"/>
          </w:tcPr>
          <w:p w14:paraId="203900EF" w14:textId="77777777" w:rsidR="00CF49C0" w:rsidRDefault="00CF49C0" w:rsidP="008B751C">
            <w:pPr>
              <w:tabs>
                <w:tab w:val="left" w:pos="1500"/>
              </w:tabs>
              <w:jc w:val="left"/>
            </w:pPr>
            <w:r>
              <w:t>Gering     Mittel      Hoch</w:t>
            </w:r>
          </w:p>
        </w:tc>
      </w:tr>
      <w:tr w:rsidR="00CF49C0" w14:paraId="3074619A" w14:textId="77777777" w:rsidTr="008B751C">
        <w:tc>
          <w:tcPr>
            <w:tcW w:w="5807" w:type="dxa"/>
          </w:tcPr>
          <w:p w14:paraId="10A6F46F" w14:textId="6F6722A7" w:rsidR="00CF49C0" w:rsidRDefault="00CF49C0" w:rsidP="00CF49C0">
            <w:pPr>
              <w:jc w:val="left"/>
            </w:pPr>
            <w:r>
              <w:t>Fahrverhalten auf Fahrer- vs. Fahrzeugebene</w:t>
            </w:r>
          </w:p>
        </w:tc>
        <w:tc>
          <w:tcPr>
            <w:tcW w:w="2410" w:type="dxa"/>
          </w:tcPr>
          <w:p w14:paraId="6FFBF860"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37032817" w14:textId="77777777" w:rsidTr="008B751C">
        <w:tc>
          <w:tcPr>
            <w:tcW w:w="5807" w:type="dxa"/>
          </w:tcPr>
          <w:p w14:paraId="7BD12BFB" w14:textId="3EFDD11A" w:rsidR="00CF49C0" w:rsidRDefault="00CF49C0" w:rsidP="00CF49C0">
            <w:pPr>
              <w:jc w:val="left"/>
            </w:pPr>
            <w:r>
              <w:t>Wartungszustand / Ausfallrisiken</w:t>
            </w:r>
          </w:p>
        </w:tc>
        <w:tc>
          <w:tcPr>
            <w:tcW w:w="2410" w:type="dxa"/>
          </w:tcPr>
          <w:p w14:paraId="229130A0"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r w:rsidR="00CF49C0" w14:paraId="4406FBFF" w14:textId="77777777" w:rsidTr="008B751C">
        <w:tc>
          <w:tcPr>
            <w:tcW w:w="5807" w:type="dxa"/>
          </w:tcPr>
          <w:p w14:paraId="0F25DC84" w14:textId="55D0F39D" w:rsidR="00CF49C0" w:rsidRDefault="00CF49C0" w:rsidP="00CF49C0">
            <w:pPr>
              <w:jc w:val="left"/>
            </w:pPr>
            <w:r>
              <w:t>Unfall-Hotspots &amp; Nutzungskonzentrationen</w:t>
            </w:r>
          </w:p>
        </w:tc>
        <w:tc>
          <w:tcPr>
            <w:tcW w:w="2410" w:type="dxa"/>
          </w:tcPr>
          <w:p w14:paraId="3A89657B" w14:textId="77777777" w:rsidR="00CF49C0" w:rsidRDefault="00CF49C0" w:rsidP="00CF49C0">
            <w:pPr>
              <w:jc w:val="left"/>
            </w:pP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r>
              <w:fldChar w:fldCharType="begin">
                <w:ffData>
                  <w:name w:val="Kontrollkästchen1"/>
                  <w:enabled/>
                  <w:calcOnExit w:val="0"/>
                  <w:checkBox>
                    <w:sizeAuto/>
                    <w:default w:val="0"/>
                  </w:checkBox>
                </w:ffData>
              </w:fldChar>
            </w:r>
            <w:r>
              <w:instrText xml:space="preserve"> FORMCHECKBOX </w:instrText>
            </w:r>
            <w:r>
              <w:fldChar w:fldCharType="separate"/>
            </w:r>
            <w:r>
              <w:fldChar w:fldCharType="end"/>
            </w:r>
            <w:r>
              <w:t xml:space="preserve"> </w:t>
            </w:r>
          </w:p>
        </w:tc>
      </w:tr>
    </w:tbl>
    <w:p w14:paraId="56E6B246" w14:textId="77777777" w:rsidR="00CF49C0" w:rsidRDefault="00CF49C0" w:rsidP="00CF49C0">
      <w:pPr>
        <w:jc w:val="left"/>
      </w:pPr>
    </w:p>
    <w:p w14:paraId="6B51FDF8" w14:textId="77777777" w:rsidR="00CF49C0" w:rsidRPr="00271328" w:rsidRDefault="00CF49C0" w:rsidP="00CF49C0">
      <w:pPr>
        <w:jc w:val="left"/>
        <w:rPr>
          <w:u w:val="single"/>
        </w:rPr>
      </w:pPr>
      <w:r w:rsidRPr="00271328">
        <w:rPr>
          <w:u w:val="single"/>
        </w:rPr>
        <w:t>Frage:</w:t>
      </w:r>
    </w:p>
    <w:p w14:paraId="5187F21D" w14:textId="77777777" w:rsidR="00CF49C0" w:rsidRPr="00AF2331" w:rsidRDefault="00CF49C0" w:rsidP="00CF49C0">
      <w:r w:rsidRPr="00AF2331">
        <w:t xml:space="preserve">Welche Daten würden Sie </w:t>
      </w:r>
      <w:r w:rsidRPr="00AF2331">
        <w:rPr>
          <w:b/>
          <w:bCs/>
        </w:rPr>
        <w:t>in B2B-Verträgen aktiv vermarkten</w:t>
      </w:r>
      <w:r w:rsidRPr="00AF2331">
        <w:t xml:space="preserve"> (z.</w:t>
      </w:r>
      <w:r w:rsidRPr="00AF2331">
        <w:rPr>
          <w:rFonts w:ascii="Arial" w:hAnsi="Arial" w:cs="Arial"/>
        </w:rPr>
        <w:t> </w:t>
      </w:r>
      <w:r w:rsidRPr="00AF2331">
        <w:t>B. als Premium-Service)?</w:t>
      </w:r>
    </w:p>
    <w:p w14:paraId="78D6C87A" w14:textId="77777777" w:rsidR="003E2C98" w:rsidRPr="00271328" w:rsidRDefault="003E2C98" w:rsidP="003E2C98">
      <w:pPr>
        <w:jc w:val="left"/>
        <w:rPr>
          <w:u w:val="single"/>
        </w:rPr>
      </w:pPr>
      <w:r w:rsidRPr="00271328">
        <w:rPr>
          <w:u w:val="single"/>
        </w:rPr>
        <w:t>Antwort:</w:t>
      </w:r>
      <w:r w:rsidRPr="003E2C98">
        <w:t xml:space="preserve"> </w:t>
      </w:r>
      <w:sdt>
        <w:sdtPr>
          <w:rPr>
            <w:u w:val="single"/>
          </w:rPr>
          <w:id w:val="-2018068308"/>
          <w:placeholder>
            <w:docPart w:val="F9215728442A42239DC8F2D3305B8BB5"/>
          </w:placeholder>
          <w:showingPlcHdr/>
        </w:sdtPr>
        <w:sdtContent>
          <w:r w:rsidRPr="00E97DE5">
            <w:rPr>
              <w:rStyle w:val="Platzhaltertext"/>
            </w:rPr>
            <w:t>Klicken oder tippen Sie hier, um Text einzugeben.</w:t>
          </w:r>
        </w:sdtContent>
      </w:sdt>
    </w:p>
    <w:p w14:paraId="1E00D5A2" w14:textId="77777777" w:rsidR="0075390A" w:rsidRDefault="0075390A" w:rsidP="0075390A"/>
    <w:p w14:paraId="25A8DCAC" w14:textId="77777777" w:rsidR="0075390A" w:rsidRDefault="0075390A" w:rsidP="00876EAA">
      <w:pPr>
        <w:pStyle w:val="berschrift2"/>
        <w:jc w:val="left"/>
        <w:rPr>
          <w:sz w:val="36"/>
          <w:szCs w:val="36"/>
        </w:rPr>
      </w:pPr>
      <w:r w:rsidRPr="0075390A">
        <w:rPr>
          <w:sz w:val="36"/>
          <w:szCs w:val="36"/>
        </w:rPr>
        <w:t>Zahlungsmodelle &amp; Preismechaniken</w:t>
      </w:r>
    </w:p>
    <w:p w14:paraId="07DD4913" w14:textId="77777777" w:rsidR="0075390A" w:rsidRDefault="0075390A" w:rsidP="0075390A">
      <w:pPr>
        <w:jc w:val="left"/>
        <w:rPr>
          <w:rFonts w:asciiTheme="majorHAnsi" w:eastAsiaTheme="majorEastAsia" w:hAnsiTheme="majorHAnsi" w:cstheme="majorBidi"/>
          <w:b/>
          <w:color w:val="1612FF" w:themeColor="accent2"/>
          <w:szCs w:val="32"/>
        </w:rPr>
      </w:pPr>
      <w:r w:rsidRPr="0075390A">
        <w:rPr>
          <w:rFonts w:asciiTheme="majorHAnsi" w:eastAsiaTheme="majorEastAsia" w:hAnsiTheme="majorHAnsi" w:cstheme="majorBidi"/>
          <w:b/>
          <w:color w:val="1612FF" w:themeColor="accent2"/>
          <w:szCs w:val="32"/>
        </w:rPr>
        <w:t>Welche Bezahlmodelle wären für Sie grundsätzlich akzeptabel?</w:t>
      </w:r>
    </w:p>
    <w:p w14:paraId="1D09DDF9" w14:textId="77777777" w:rsidR="0075390A" w:rsidRPr="0075390A" w:rsidRDefault="0075390A" w:rsidP="0075390A">
      <w:pPr>
        <w:jc w:val="left"/>
        <w:rPr>
          <w:lang w:val="en-US"/>
        </w:rPr>
      </w:pPr>
      <w:r>
        <w:fldChar w:fldCharType="begin">
          <w:ffData>
            <w:name w:val="Kontrollkästchen1"/>
            <w:enabled/>
            <w:calcOnExit w:val="0"/>
            <w:checkBox>
              <w:sizeAuto/>
              <w:default w:val="0"/>
            </w:checkBox>
          </w:ffData>
        </w:fldChar>
      </w:r>
      <w:r w:rsidRPr="0075390A">
        <w:rPr>
          <w:lang w:val="en-US"/>
        </w:rPr>
        <w:instrText xml:space="preserve"> FORMCHECKBOX </w:instrText>
      </w:r>
      <w:r>
        <w:fldChar w:fldCharType="separate"/>
      </w:r>
      <w:r>
        <w:fldChar w:fldCharType="end"/>
      </w:r>
      <w:r w:rsidRPr="0075390A">
        <w:rPr>
          <w:lang w:val="en-US"/>
        </w:rPr>
        <w:t xml:space="preserve"> Pay per vehicle / Monat</w:t>
      </w:r>
    </w:p>
    <w:p w14:paraId="3311211A" w14:textId="6566C870" w:rsidR="0075390A" w:rsidRPr="0075390A" w:rsidRDefault="0075390A" w:rsidP="0075390A">
      <w:pPr>
        <w:jc w:val="left"/>
        <w:rPr>
          <w:lang w:val="en-US"/>
        </w:rPr>
      </w:pPr>
      <w:r>
        <w:fldChar w:fldCharType="begin">
          <w:ffData>
            <w:name w:val="Kontrollkästchen1"/>
            <w:enabled/>
            <w:calcOnExit w:val="0"/>
            <w:checkBox>
              <w:sizeAuto/>
              <w:default w:val="0"/>
            </w:checkBox>
          </w:ffData>
        </w:fldChar>
      </w:r>
      <w:r w:rsidRPr="0075390A">
        <w:rPr>
          <w:lang w:val="en-US"/>
        </w:rPr>
        <w:instrText xml:space="preserve"> FORMCHECKBOX </w:instrText>
      </w:r>
      <w:r>
        <w:fldChar w:fldCharType="separate"/>
      </w:r>
      <w:r>
        <w:fldChar w:fldCharType="end"/>
      </w:r>
      <w:r w:rsidRPr="0075390A">
        <w:rPr>
          <w:lang w:val="en-US"/>
        </w:rPr>
        <w:t xml:space="preserve"> </w:t>
      </w:r>
      <w:r w:rsidRPr="00AF2331">
        <w:rPr>
          <w:lang w:val="en-US"/>
        </w:rPr>
        <w:t>Pay per event (z.</w:t>
      </w:r>
      <w:r w:rsidRPr="00AF2331">
        <w:rPr>
          <w:rFonts w:ascii="Arial" w:hAnsi="Arial" w:cs="Arial"/>
          <w:lang w:val="en-US"/>
        </w:rPr>
        <w:t> </w:t>
      </w:r>
      <w:r w:rsidRPr="00AF2331">
        <w:rPr>
          <w:lang w:val="en-US"/>
        </w:rPr>
        <w:t xml:space="preserve">B. </w:t>
      </w:r>
      <w:proofErr w:type="spellStart"/>
      <w:r w:rsidRPr="00AF2331">
        <w:rPr>
          <w:lang w:val="en-US"/>
        </w:rPr>
        <w:t>Unfall</w:t>
      </w:r>
      <w:proofErr w:type="spellEnd"/>
      <w:r w:rsidRPr="00AF2331">
        <w:rPr>
          <w:lang w:val="en-US"/>
        </w:rPr>
        <w:t>)</w:t>
      </w:r>
    </w:p>
    <w:p w14:paraId="332FB132" w14:textId="7A2BEF0E" w:rsidR="0075390A" w:rsidRPr="00AF2331" w:rsidRDefault="0075390A" w:rsidP="0075390A">
      <w:pPr>
        <w:jc w:val="left"/>
      </w:pPr>
      <w:r>
        <w:fldChar w:fldCharType="begin">
          <w:ffData>
            <w:name w:val="Kontrollkästchen1"/>
            <w:enabled/>
            <w:calcOnExit w:val="0"/>
            <w:checkBox>
              <w:sizeAuto/>
              <w:default w:val="0"/>
            </w:checkBox>
          </w:ffData>
        </w:fldChar>
      </w:r>
      <w:r w:rsidRPr="0075390A">
        <w:instrText xml:space="preserve"> FORMCHECKBOX </w:instrText>
      </w:r>
      <w:r>
        <w:fldChar w:fldCharType="separate"/>
      </w:r>
      <w:r>
        <w:fldChar w:fldCharType="end"/>
      </w:r>
      <w:r w:rsidRPr="00AF2331">
        <w:t xml:space="preserve"> Volumenbasierte Pakete</w:t>
      </w:r>
    </w:p>
    <w:p w14:paraId="47ADA155" w14:textId="5AF67C26" w:rsidR="0075390A" w:rsidRPr="00AF2331" w:rsidRDefault="0075390A" w:rsidP="0075390A">
      <w:pPr>
        <w:jc w:val="left"/>
      </w:pPr>
      <w:r>
        <w:fldChar w:fldCharType="begin">
          <w:ffData>
            <w:name w:val="Kontrollkästchen1"/>
            <w:enabled/>
            <w:calcOnExit w:val="0"/>
            <w:checkBox>
              <w:sizeAuto/>
              <w:default w:val="0"/>
            </w:checkBox>
          </w:ffData>
        </w:fldChar>
      </w:r>
      <w:r w:rsidRPr="0075390A">
        <w:instrText xml:space="preserve"> FORMCHECKBOX </w:instrText>
      </w:r>
      <w:r>
        <w:fldChar w:fldCharType="separate"/>
      </w:r>
      <w:r>
        <w:fldChar w:fldCharType="end"/>
      </w:r>
      <w:r w:rsidRPr="0075390A">
        <w:t xml:space="preserve"> </w:t>
      </w:r>
      <w:r w:rsidRPr="00AF2331">
        <w:t>Erfolgsbasierte Vergütung (z.</w:t>
      </w:r>
      <w:r w:rsidRPr="00AF2331">
        <w:rPr>
          <w:rFonts w:ascii="Arial" w:hAnsi="Arial" w:cs="Arial"/>
        </w:rPr>
        <w:t> </w:t>
      </w:r>
      <w:r w:rsidRPr="00AF2331">
        <w:t>B. Schadenreduktion)</w:t>
      </w:r>
    </w:p>
    <w:p w14:paraId="6B130F5F" w14:textId="0B8E2466" w:rsidR="0075390A" w:rsidRPr="00AF2331" w:rsidRDefault="0075390A" w:rsidP="0075390A">
      <w:pPr>
        <w:jc w:val="left"/>
      </w:pPr>
      <w:r>
        <w:fldChar w:fldCharType="begin">
          <w:ffData>
            <w:name w:val="Kontrollkästchen1"/>
            <w:enabled/>
            <w:calcOnExit w:val="0"/>
            <w:checkBox>
              <w:sizeAuto/>
              <w:default w:val="0"/>
            </w:checkBox>
          </w:ffData>
        </w:fldChar>
      </w:r>
      <w:r w:rsidRPr="0075390A">
        <w:instrText xml:space="preserve"> FORMCHECKBOX </w:instrText>
      </w:r>
      <w:r>
        <w:fldChar w:fldCharType="separate"/>
      </w:r>
      <w:r>
        <w:fldChar w:fldCharType="end"/>
      </w:r>
      <w:r w:rsidRPr="0075390A">
        <w:t xml:space="preserve"> </w:t>
      </w:r>
      <w:r w:rsidRPr="00AF2331">
        <w:t xml:space="preserve">Fixpreis / </w:t>
      </w:r>
      <w:proofErr w:type="spellStart"/>
      <w:r w:rsidRPr="00AF2331">
        <w:t>Subscription</w:t>
      </w:r>
      <w:proofErr w:type="spellEnd"/>
    </w:p>
    <w:p w14:paraId="4D221B1E" w14:textId="55419304" w:rsidR="00271328" w:rsidRDefault="00271328" w:rsidP="0075390A">
      <w:pPr>
        <w:jc w:val="left"/>
      </w:pPr>
    </w:p>
    <w:p w14:paraId="5BF4A069" w14:textId="77777777" w:rsidR="0075390A" w:rsidRDefault="0075390A" w:rsidP="0075390A">
      <w:pPr>
        <w:jc w:val="left"/>
        <w:rPr>
          <w:rFonts w:asciiTheme="majorHAnsi" w:eastAsiaTheme="majorEastAsia" w:hAnsiTheme="majorHAnsi" w:cstheme="majorBidi"/>
          <w:b/>
          <w:color w:val="1612FF" w:themeColor="accent2"/>
          <w:szCs w:val="32"/>
        </w:rPr>
      </w:pPr>
      <w:r w:rsidRPr="0075390A">
        <w:rPr>
          <w:rFonts w:asciiTheme="majorHAnsi" w:eastAsiaTheme="majorEastAsia" w:hAnsiTheme="majorHAnsi" w:cstheme="majorBidi"/>
          <w:b/>
          <w:color w:val="1612FF" w:themeColor="accent2"/>
          <w:szCs w:val="32"/>
        </w:rPr>
        <w:t>Welche Kostenordnung wäre realistisch?</w:t>
      </w:r>
    </w:p>
    <w:p w14:paraId="0CB25046" w14:textId="1DCE7727" w:rsidR="0075390A" w:rsidRPr="00AF2331" w:rsidRDefault="0075390A" w:rsidP="0075390A">
      <w:pPr>
        <w:jc w:val="left"/>
      </w:pPr>
      <w:r>
        <w:fldChar w:fldCharType="begin">
          <w:ffData>
            <w:name w:val="Kontrollkästchen1"/>
            <w:enabled/>
            <w:calcOnExit w:val="0"/>
            <w:checkBox>
              <w:sizeAuto/>
              <w:default w:val="0"/>
            </w:checkBox>
          </w:ffData>
        </w:fldChar>
      </w:r>
      <w:r w:rsidRPr="0075390A">
        <w:instrText xml:space="preserve"> FORMCHECKBOX </w:instrText>
      </w:r>
      <w:r>
        <w:fldChar w:fldCharType="separate"/>
      </w:r>
      <w:r>
        <w:fldChar w:fldCharType="end"/>
      </w:r>
      <w:r w:rsidRPr="0075390A">
        <w:t xml:space="preserve"> </w:t>
      </w:r>
      <w:r w:rsidRPr="00AF2331">
        <w:t xml:space="preserve">&lt; </w:t>
      </w:r>
      <w:r w:rsidR="00E55769">
        <w:t>0,50</w:t>
      </w:r>
      <w:r w:rsidRPr="00AF2331">
        <w:t xml:space="preserve"> € je Fahrzeug / Monat</w:t>
      </w:r>
    </w:p>
    <w:p w14:paraId="2FBE5403" w14:textId="4F7A799D" w:rsidR="0075390A" w:rsidRPr="00AF2331" w:rsidRDefault="0075390A" w:rsidP="0075390A">
      <w:pPr>
        <w:jc w:val="left"/>
      </w:pPr>
      <w:r>
        <w:fldChar w:fldCharType="begin">
          <w:ffData>
            <w:name w:val="Kontrollkästchen1"/>
            <w:enabled/>
            <w:calcOnExit w:val="0"/>
            <w:checkBox>
              <w:sizeAuto/>
              <w:default w:val="0"/>
            </w:checkBox>
          </w:ffData>
        </w:fldChar>
      </w:r>
      <w:r w:rsidRPr="0075390A">
        <w:instrText xml:space="preserve"> FORMCHECKBOX </w:instrText>
      </w:r>
      <w:r>
        <w:fldChar w:fldCharType="separate"/>
      </w:r>
      <w:r>
        <w:fldChar w:fldCharType="end"/>
      </w:r>
      <w:r w:rsidRPr="0075390A">
        <w:t xml:space="preserve"> </w:t>
      </w:r>
      <w:r w:rsidRPr="00AF2331">
        <w:t>1–</w:t>
      </w:r>
      <w:r w:rsidR="00E55769">
        <w:t>2</w:t>
      </w:r>
      <w:r w:rsidRPr="00AF2331">
        <w:t xml:space="preserve"> €</w:t>
      </w:r>
    </w:p>
    <w:p w14:paraId="33A9D4FA" w14:textId="771204D2" w:rsidR="0075390A" w:rsidRPr="00AF2331" w:rsidRDefault="0075390A" w:rsidP="0075390A">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rsidRPr="00AF2331">
        <w:t xml:space="preserve">&gt; </w:t>
      </w:r>
      <w:r w:rsidR="00E55769">
        <w:t>2</w:t>
      </w:r>
      <w:r w:rsidRPr="00AF2331">
        <w:t xml:space="preserve"> €</w:t>
      </w:r>
    </w:p>
    <w:p w14:paraId="6484831E" w14:textId="2E785338" w:rsidR="00271328" w:rsidRDefault="0075390A" w:rsidP="0075390A">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rsidRPr="00AF2331">
        <w:t>Nur ereignisbasiert relevant</w:t>
      </w:r>
    </w:p>
    <w:p w14:paraId="26BB822B" w14:textId="7F99BD55" w:rsidR="00ED27E8" w:rsidRDefault="00ED27E8" w:rsidP="0075390A">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t xml:space="preserve"> Sonstiges: </w:t>
      </w:r>
      <w:sdt>
        <w:sdtPr>
          <w:id w:val="-1158604186"/>
          <w:placeholder>
            <w:docPart w:val="DefaultPlaceholder_-1854013440"/>
          </w:placeholder>
          <w:showingPlcHdr/>
        </w:sdtPr>
        <w:sdtContent>
          <w:r w:rsidRPr="00E97DE5">
            <w:rPr>
              <w:rStyle w:val="Platzhaltertext"/>
            </w:rPr>
            <w:t>Klicken oder tippen Sie hier, um Text einzugeben.</w:t>
          </w:r>
        </w:sdtContent>
      </w:sdt>
    </w:p>
    <w:p w14:paraId="03B7BB46" w14:textId="77777777" w:rsidR="00271328" w:rsidRDefault="00271328" w:rsidP="00466A3C"/>
    <w:p w14:paraId="739AC5A8" w14:textId="77777777" w:rsidR="003E2C98" w:rsidRPr="00876EAA" w:rsidRDefault="003E2C98">
      <w:pPr>
        <w:jc w:val="left"/>
        <w:rPr>
          <w:rFonts w:asciiTheme="majorHAnsi" w:eastAsiaTheme="majorEastAsia" w:hAnsiTheme="majorHAnsi" w:cstheme="majorBidi"/>
          <w:b/>
          <w:color w:val="1612FF" w:themeColor="accent2"/>
          <w:sz w:val="36"/>
          <w:szCs w:val="36"/>
        </w:rPr>
      </w:pPr>
      <w:r w:rsidRPr="00876EAA">
        <w:rPr>
          <w:rFonts w:asciiTheme="majorHAnsi" w:eastAsiaTheme="majorEastAsia" w:hAnsiTheme="majorHAnsi" w:cstheme="majorBidi"/>
          <w:b/>
          <w:color w:val="1612FF" w:themeColor="accent2"/>
          <w:sz w:val="36"/>
          <w:szCs w:val="36"/>
        </w:rPr>
        <w:br w:type="page"/>
      </w:r>
    </w:p>
    <w:p w14:paraId="57C64E2E" w14:textId="5A5B1754" w:rsidR="00E55769" w:rsidRPr="00E55769" w:rsidRDefault="00E55769" w:rsidP="00E55769">
      <w:pPr>
        <w:jc w:val="left"/>
        <w:rPr>
          <w:rFonts w:asciiTheme="majorHAnsi" w:eastAsiaTheme="majorEastAsia" w:hAnsiTheme="majorHAnsi" w:cstheme="majorBidi"/>
          <w:b/>
          <w:color w:val="1612FF" w:themeColor="accent2"/>
          <w:sz w:val="36"/>
          <w:szCs w:val="36"/>
          <w:lang w:val="en-US"/>
        </w:rPr>
      </w:pPr>
      <w:r w:rsidRPr="00E55769">
        <w:rPr>
          <w:rFonts w:asciiTheme="majorHAnsi" w:eastAsiaTheme="majorEastAsia" w:hAnsiTheme="majorHAnsi" w:cstheme="majorBidi"/>
          <w:b/>
          <w:color w:val="1612FF" w:themeColor="accent2"/>
          <w:sz w:val="36"/>
          <w:szCs w:val="36"/>
          <w:lang w:val="en-US"/>
        </w:rPr>
        <w:lastRenderedPageBreak/>
        <w:t>Integrations- &amp; Governance-</w:t>
      </w:r>
      <w:proofErr w:type="spellStart"/>
      <w:r w:rsidRPr="00E55769">
        <w:rPr>
          <w:rFonts w:asciiTheme="majorHAnsi" w:eastAsiaTheme="majorEastAsia" w:hAnsiTheme="majorHAnsi" w:cstheme="majorBidi"/>
          <w:b/>
          <w:color w:val="1612FF" w:themeColor="accent2"/>
          <w:sz w:val="36"/>
          <w:szCs w:val="36"/>
          <w:lang w:val="en-US"/>
        </w:rPr>
        <w:t>Anforderungen</w:t>
      </w:r>
      <w:proofErr w:type="spellEnd"/>
      <w:r w:rsidRPr="00E55769">
        <w:rPr>
          <w:rFonts w:asciiTheme="majorHAnsi" w:eastAsiaTheme="majorEastAsia" w:hAnsiTheme="majorHAnsi" w:cstheme="majorBidi"/>
          <w:b/>
          <w:color w:val="1612FF" w:themeColor="accent2"/>
          <w:sz w:val="36"/>
          <w:szCs w:val="36"/>
          <w:lang w:val="en-US"/>
        </w:rPr>
        <w:t xml:space="preserve"> (Deal Breaker)</w:t>
      </w:r>
    </w:p>
    <w:p w14:paraId="6B607494" w14:textId="77777777" w:rsidR="00E55769" w:rsidRDefault="00E55769" w:rsidP="00E55769">
      <w:pPr>
        <w:jc w:val="left"/>
        <w:rPr>
          <w:rFonts w:asciiTheme="majorHAnsi" w:eastAsiaTheme="majorEastAsia" w:hAnsiTheme="majorHAnsi" w:cstheme="majorBidi"/>
          <w:b/>
          <w:color w:val="1612FF" w:themeColor="accent2"/>
          <w:szCs w:val="32"/>
        </w:rPr>
      </w:pPr>
      <w:r w:rsidRPr="00E55769">
        <w:rPr>
          <w:rFonts w:asciiTheme="majorHAnsi" w:eastAsiaTheme="majorEastAsia" w:hAnsiTheme="majorHAnsi" w:cstheme="majorBidi"/>
          <w:b/>
          <w:color w:val="1612FF" w:themeColor="accent2"/>
          <w:szCs w:val="32"/>
        </w:rPr>
        <w:t>Welche Voraussetzungen müssten zwingend erfüllt sein?</w:t>
      </w:r>
    </w:p>
    <w:p w14:paraId="6C88D130" w14:textId="77777777" w:rsidR="00E55769" w:rsidRPr="00E55769" w:rsidRDefault="00E55769" w:rsidP="00E55769">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DSGVO-konforme Einwilligung &amp; Zweckbindung</w:t>
      </w:r>
    </w:p>
    <w:p w14:paraId="57CE0FA7" w14:textId="33871601" w:rsidR="00E55769" w:rsidRPr="00E55769" w:rsidRDefault="00E55769" w:rsidP="00E55769">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OEM authentische Datenquelle</w:t>
      </w:r>
    </w:p>
    <w:p w14:paraId="173B6531" w14:textId="785DD413" w:rsidR="00E55769" w:rsidRPr="00E55769" w:rsidRDefault="00E55769" w:rsidP="00E55769">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Standardisierte APIs</w:t>
      </w:r>
    </w:p>
    <w:p w14:paraId="5CA5D560" w14:textId="3CF8E967" w:rsidR="00E55769" w:rsidRPr="00E55769" w:rsidRDefault="00E55769" w:rsidP="00E55769">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Haftungs- &amp; Rechtsklarheit</w:t>
      </w:r>
    </w:p>
    <w:p w14:paraId="77328E4A" w14:textId="1EF82A8F" w:rsidR="00271328" w:rsidRDefault="00E55769" w:rsidP="00E55769">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Datenhoheit beim Versicherer</w:t>
      </w:r>
    </w:p>
    <w:p w14:paraId="2F77A89C" w14:textId="77777777" w:rsidR="00CF49C0" w:rsidRDefault="00CF49C0" w:rsidP="00E55769">
      <w:pPr>
        <w:jc w:val="left"/>
      </w:pPr>
    </w:p>
    <w:p w14:paraId="48C15137" w14:textId="720593C3" w:rsidR="00CF49C0" w:rsidRPr="00E55769" w:rsidRDefault="00CF49C0" w:rsidP="00E55769">
      <w:pPr>
        <w:jc w:val="left"/>
      </w:pPr>
      <w:r w:rsidRPr="00CF49C0">
        <w:rPr>
          <w:rFonts w:asciiTheme="majorHAnsi" w:eastAsiaTheme="majorEastAsia" w:hAnsiTheme="majorHAnsi" w:cstheme="majorBidi"/>
          <w:b/>
          <w:color w:val="1612FF" w:themeColor="accent2"/>
          <w:szCs w:val="32"/>
        </w:rPr>
        <w:t>Was wären Ausschlusskriterien für eine Zusammenarbeit</w:t>
      </w:r>
      <w:r w:rsidRPr="00E55769">
        <w:rPr>
          <w:rFonts w:asciiTheme="majorHAnsi" w:eastAsiaTheme="majorEastAsia" w:hAnsiTheme="majorHAnsi" w:cstheme="majorBidi"/>
          <w:b/>
          <w:color w:val="1612FF" w:themeColor="accent2"/>
          <w:szCs w:val="32"/>
        </w:rPr>
        <w:t>?</w:t>
      </w:r>
    </w:p>
    <w:p w14:paraId="2BBD9B2A" w14:textId="257DF6C9" w:rsidR="00CF49C0" w:rsidRDefault="003E2C98">
      <w:pPr>
        <w:jc w:val="left"/>
        <w:rPr>
          <w:u w:val="single"/>
        </w:rPr>
      </w:pPr>
      <w:r w:rsidRPr="00271328">
        <w:rPr>
          <w:u w:val="single"/>
        </w:rPr>
        <w:t>Antwort:</w:t>
      </w:r>
      <w:r w:rsidRPr="003E2C98">
        <w:t xml:space="preserve"> </w:t>
      </w:r>
      <w:sdt>
        <w:sdtPr>
          <w:rPr>
            <w:u w:val="single"/>
          </w:rPr>
          <w:id w:val="659660710"/>
          <w:placeholder>
            <w:docPart w:val="7B3FF3B92BEB4151AE7622E94B60018D"/>
          </w:placeholder>
          <w:showingPlcHdr/>
        </w:sdtPr>
        <w:sdtContent>
          <w:r w:rsidRPr="00E97DE5">
            <w:rPr>
              <w:rStyle w:val="Platzhaltertext"/>
            </w:rPr>
            <w:t>Klicken oder tippen Sie hier, um Text einzugeben.</w:t>
          </w:r>
        </w:sdtContent>
      </w:sdt>
    </w:p>
    <w:p w14:paraId="4F32D4BA" w14:textId="77777777" w:rsidR="003E2C98" w:rsidRPr="003E2C98" w:rsidRDefault="003E2C98">
      <w:pPr>
        <w:jc w:val="left"/>
        <w:rPr>
          <w:u w:val="single"/>
        </w:rPr>
      </w:pPr>
    </w:p>
    <w:p w14:paraId="06AF5FA6" w14:textId="34A1516D" w:rsidR="00533508" w:rsidRPr="00533508" w:rsidRDefault="00533508" w:rsidP="00533508">
      <w:pPr>
        <w:jc w:val="left"/>
        <w:rPr>
          <w:rFonts w:asciiTheme="majorHAnsi" w:eastAsiaTheme="majorEastAsia" w:hAnsiTheme="majorHAnsi" w:cstheme="majorBidi"/>
          <w:b/>
          <w:color w:val="1612FF" w:themeColor="accent2"/>
          <w:sz w:val="36"/>
          <w:szCs w:val="36"/>
        </w:rPr>
      </w:pPr>
      <w:r w:rsidRPr="00533508">
        <w:rPr>
          <w:rFonts w:asciiTheme="majorHAnsi" w:eastAsiaTheme="majorEastAsia" w:hAnsiTheme="majorHAnsi" w:cstheme="majorBidi"/>
          <w:b/>
          <w:color w:val="1612FF" w:themeColor="accent2"/>
          <w:sz w:val="36"/>
          <w:szCs w:val="36"/>
        </w:rPr>
        <w:t xml:space="preserve">Abschluss &amp; Next </w:t>
      </w:r>
      <w:proofErr w:type="spellStart"/>
      <w:r w:rsidRPr="00533508">
        <w:rPr>
          <w:rFonts w:asciiTheme="majorHAnsi" w:eastAsiaTheme="majorEastAsia" w:hAnsiTheme="majorHAnsi" w:cstheme="majorBidi"/>
          <w:b/>
          <w:color w:val="1612FF" w:themeColor="accent2"/>
          <w:sz w:val="36"/>
          <w:szCs w:val="36"/>
        </w:rPr>
        <w:t>Step</w:t>
      </w:r>
      <w:proofErr w:type="spellEnd"/>
      <w:r w:rsidRPr="00533508">
        <w:rPr>
          <w:rFonts w:asciiTheme="majorHAnsi" w:eastAsiaTheme="majorEastAsia" w:hAnsiTheme="majorHAnsi" w:cstheme="majorBidi"/>
          <w:b/>
          <w:color w:val="1612FF" w:themeColor="accent2"/>
          <w:sz w:val="36"/>
          <w:szCs w:val="36"/>
        </w:rPr>
        <w:t xml:space="preserve"> </w:t>
      </w:r>
    </w:p>
    <w:p w14:paraId="045241E0" w14:textId="77777777" w:rsidR="00533508" w:rsidRDefault="00533508" w:rsidP="00533508">
      <w:pPr>
        <w:jc w:val="left"/>
        <w:rPr>
          <w:rFonts w:asciiTheme="majorHAnsi" w:eastAsiaTheme="majorEastAsia" w:hAnsiTheme="majorHAnsi" w:cstheme="majorBidi"/>
          <w:b/>
          <w:color w:val="1612FF" w:themeColor="accent2"/>
          <w:szCs w:val="32"/>
        </w:rPr>
      </w:pPr>
      <w:r w:rsidRPr="00533508">
        <w:rPr>
          <w:rFonts w:asciiTheme="majorHAnsi" w:eastAsiaTheme="majorEastAsia" w:hAnsiTheme="majorHAnsi" w:cstheme="majorBidi"/>
          <w:b/>
          <w:color w:val="1612FF" w:themeColor="accent2"/>
          <w:szCs w:val="32"/>
        </w:rPr>
        <w:t>Wären Sie offen für:</w:t>
      </w:r>
    </w:p>
    <w:p w14:paraId="42AB176D" w14:textId="7C97061E" w:rsidR="00533508" w:rsidRDefault="00533508" w:rsidP="00533508">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t>Pilotprojekt</w:t>
      </w:r>
    </w:p>
    <w:p w14:paraId="38AE91B5" w14:textId="6AD46D05" w:rsidR="00533508" w:rsidRDefault="00533508" w:rsidP="00533508">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t>Fachlichen Deep Dive / Workshop</w:t>
      </w:r>
    </w:p>
    <w:p w14:paraId="1C188FD1" w14:textId="12D80065" w:rsidR="00533508" w:rsidRDefault="00533508" w:rsidP="00533508">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t>Wirtschaftlichkeitsbetrachtung</w:t>
      </w:r>
    </w:p>
    <w:p w14:paraId="166BDDEA" w14:textId="0806E741" w:rsidR="00533508" w:rsidRDefault="00533508" w:rsidP="00533508">
      <w:pPr>
        <w:jc w:val="left"/>
      </w:pPr>
      <w:r>
        <w:fldChar w:fldCharType="begin">
          <w:ffData>
            <w:name w:val="Kontrollkästchen1"/>
            <w:enabled/>
            <w:calcOnExit w:val="0"/>
            <w:checkBox>
              <w:sizeAuto/>
              <w:default w:val="0"/>
            </w:checkBox>
          </w:ffData>
        </w:fldChar>
      </w:r>
      <w:r w:rsidRPr="00E55769">
        <w:instrText xml:space="preserve"> FORMCHECKBOX </w:instrText>
      </w:r>
      <w:r>
        <w:fldChar w:fldCharType="separate"/>
      </w:r>
      <w:r>
        <w:fldChar w:fldCharType="end"/>
      </w:r>
      <w:r w:rsidRPr="00E55769">
        <w:t xml:space="preserve"> </w:t>
      </w:r>
      <w:r>
        <w:t>Aktuell kein Interesse</w:t>
      </w:r>
    </w:p>
    <w:p w14:paraId="537D50EE" w14:textId="77777777" w:rsidR="00533508" w:rsidRDefault="00533508" w:rsidP="00533508">
      <w:pPr>
        <w:jc w:val="left"/>
      </w:pPr>
    </w:p>
    <w:p w14:paraId="206A379F" w14:textId="1243AAEC" w:rsidR="00CF49C0" w:rsidRPr="003E2C98" w:rsidRDefault="00CF49C0" w:rsidP="00CF49C0">
      <w:pPr>
        <w:jc w:val="left"/>
        <w:rPr>
          <w:rFonts w:asciiTheme="majorHAnsi" w:eastAsiaTheme="majorEastAsia" w:hAnsiTheme="majorHAnsi" w:cstheme="majorBidi"/>
          <w:b/>
          <w:color w:val="1612FF" w:themeColor="accent2"/>
          <w:szCs w:val="32"/>
        </w:rPr>
      </w:pPr>
      <w:r w:rsidRPr="00CF49C0">
        <w:rPr>
          <w:rFonts w:asciiTheme="majorHAnsi" w:eastAsiaTheme="majorEastAsia" w:hAnsiTheme="majorHAnsi" w:cstheme="majorBidi"/>
          <w:b/>
          <w:color w:val="1612FF" w:themeColor="accent2"/>
          <w:szCs w:val="32"/>
        </w:rPr>
        <w:t>Größter Mehrwert, den Sie sich von Fahrzeugdaten versprechen:</w:t>
      </w:r>
    </w:p>
    <w:p w14:paraId="114F8A6C" w14:textId="77777777" w:rsidR="003E2C98" w:rsidRPr="00271328" w:rsidRDefault="003E2C98" w:rsidP="003E2C98">
      <w:pPr>
        <w:jc w:val="left"/>
        <w:rPr>
          <w:u w:val="single"/>
        </w:rPr>
      </w:pPr>
      <w:r w:rsidRPr="00271328">
        <w:rPr>
          <w:u w:val="single"/>
        </w:rPr>
        <w:t>Antwort:</w:t>
      </w:r>
      <w:r w:rsidRPr="003E2C98">
        <w:t xml:space="preserve"> </w:t>
      </w:r>
      <w:sdt>
        <w:sdtPr>
          <w:rPr>
            <w:u w:val="single"/>
          </w:rPr>
          <w:id w:val="-668020455"/>
          <w:placeholder>
            <w:docPart w:val="9042BCF95A9C4504B360193539A33954"/>
          </w:placeholder>
          <w:showingPlcHdr/>
        </w:sdtPr>
        <w:sdtContent>
          <w:r w:rsidRPr="00E97DE5">
            <w:rPr>
              <w:rStyle w:val="Platzhaltertext"/>
            </w:rPr>
            <w:t>Klicken oder tippen Sie hier, um Text einzugeben.</w:t>
          </w:r>
        </w:sdtContent>
      </w:sdt>
    </w:p>
    <w:p w14:paraId="3F8284BF" w14:textId="45FDEE4F" w:rsidR="00CF49C0" w:rsidRDefault="00B07962" w:rsidP="00CF49C0">
      <w:r w:rsidRPr="00B07962">
        <w:rPr>
          <w:noProof/>
        </w:rPr>
        <w:lastRenderedPageBreak/>
        <mc:AlternateContent>
          <mc:Choice Requires="wps">
            <w:drawing>
              <wp:anchor distT="0" distB="0" distL="114300" distR="114300" simplePos="0" relativeHeight="251662336" behindDoc="0" locked="0" layoutInCell="1" allowOverlap="1" wp14:anchorId="09492278" wp14:editId="2180C2C6">
                <wp:simplePos x="0" y="0"/>
                <wp:positionH relativeFrom="column">
                  <wp:posOffset>3097530</wp:posOffset>
                </wp:positionH>
                <wp:positionV relativeFrom="paragraph">
                  <wp:posOffset>283210</wp:posOffset>
                </wp:positionV>
                <wp:extent cx="2952115" cy="1885950"/>
                <wp:effectExtent l="3175" t="4445" r="6985" b="5080"/>
                <wp:wrapSquare wrapText="bothSides"/>
                <wp:docPr id="98890004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115" cy="1885950"/>
                        </a:xfrm>
                        <a:prstGeom prst="roundRect">
                          <a:avLst>
                            <a:gd name="adj" fmla="val 12352"/>
                          </a:avLst>
                        </a:prstGeom>
                        <a:blipFill dpi="0" rotWithShape="0">
                          <a:blip r:embed="rId10"/>
                          <a:srcRect/>
                          <a:stretch>
                            <a:fillRect/>
                          </a:stretch>
                        </a:blipFill>
                        <a:ln>
                          <a:noFill/>
                        </a:ln>
                        <a:effectLst/>
                        <a:extLst>
                          <a:ext uri="{91240B29-F687-4F45-9708-019B960494DF}">
                            <a14:hiddenLine xmlns:a14="http://schemas.microsoft.com/office/drawing/2010/main" w="9525" cap="flat" cmpd="sng" algn="ctr">
                              <a:solidFill>
                                <a:srgbClr val="000000"/>
                              </a:solidFill>
                              <a:prstDash val="solid"/>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A79B45" id="AutoShape 7" o:spid="_x0000_s1026" style="position:absolute;margin-left:243.9pt;margin-top:22.3pt;width:232.45pt;height:1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095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" stroked="f">
                <v:fill r:id="rId11" o:title="" recolor="t" type="frame"/>
                <w10:wrap type="square"/>
              </v:roundrect>
            </w:pict>
          </mc:Fallback>
        </mc:AlternateContent>
      </w:r>
    </w:p>
    <w:p w14:paraId="232FAEC4" w14:textId="6B3D40A9" w:rsidR="00B07962" w:rsidRPr="00B07962" w:rsidRDefault="00B07962" w:rsidP="00B07962">
      <w:r w:rsidRPr="00B07962">
        <w:t>Vielen Dank für Ihre Zeit und die Teilnahme an dieser Befragung. Ihre Einschätzungen leisten einen wichtigen Beitrag zur Bewertung potenzieller datenbasierter Kooperationsmodelle zwischen Automobilindustrie und Versicherungen.</w:t>
      </w:r>
    </w:p>
    <w:p w14:paraId="7750562A" w14:textId="77777777" w:rsidR="00B07962" w:rsidRPr="00B07962" w:rsidRDefault="00B07962" w:rsidP="00B07962">
      <w:r w:rsidRPr="00B07962">
        <w:t>Bei Fragen zu diesem Fragebogen oder bei weiterführendem Interesse an einem Austausch zu den adressierten Themen können Sie sich jederzeit gerne direkt an mich wenden.</w:t>
      </w:r>
    </w:p>
    <w:p w14:paraId="1B88F6BB" w14:textId="77777777" w:rsidR="00B07962" w:rsidRDefault="00B07962" w:rsidP="00B07962"/>
    <w:p w14:paraId="6006759A" w14:textId="39AC215E" w:rsidR="00B07962" w:rsidRPr="00B07962" w:rsidRDefault="00B07962" w:rsidP="00B07962">
      <w:pPr>
        <w:rPr>
          <w:b/>
          <w:bCs/>
        </w:rPr>
      </w:pPr>
      <w:r w:rsidRPr="00B07962">
        <w:rPr>
          <w:b/>
          <w:bCs/>
        </w:rPr>
        <w:t>Daniel Zilch</w:t>
      </w:r>
    </w:p>
    <w:p w14:paraId="72DA87F5" w14:textId="77777777" w:rsidR="00B07962" w:rsidRPr="00B07962" w:rsidRDefault="00B07962" w:rsidP="00B07962">
      <w:r w:rsidRPr="00B07962">
        <w:t>Senior Manager, MHP – A Porsche Company</w:t>
      </w:r>
    </w:p>
    <w:p w14:paraId="449EBB3D" w14:textId="7CFAE0F4" w:rsidR="00B07962" w:rsidRPr="00B07962" w:rsidRDefault="00B07962" w:rsidP="00B07962">
      <w:r w:rsidRPr="00B07962">
        <w:t>E-Mail: daniel.zilch@mhp.com</w:t>
      </w:r>
    </w:p>
    <w:p w14:paraId="0E7A2A0D" w14:textId="1B69D430" w:rsidR="00095A0F" w:rsidRPr="00B07962" w:rsidRDefault="00B07962" w:rsidP="00B07962">
      <w:pPr>
        <w:jc w:val="left"/>
      </w:pPr>
      <w:r w:rsidRPr="00B07962">
        <w:t>Telefon: +49 151 4066 7848</w:t>
      </w:r>
    </w:p>
    <w:sectPr w:rsidR="00095A0F" w:rsidRPr="00B07962" w:rsidSect="00A94F6D">
      <w:headerReference w:type="default" r:id="rId12"/>
      <w:footerReference w:type="default" r:id="rId13"/>
      <w:pgSz w:w="11906" w:h="16838"/>
      <w:pgMar w:top="1417" w:right="1417" w:bottom="184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9E04" w14:textId="77777777" w:rsidR="008829D2" w:rsidRDefault="008829D2" w:rsidP="00917C56">
      <w:pPr>
        <w:spacing w:after="0" w:line="240" w:lineRule="auto"/>
      </w:pPr>
      <w:r>
        <w:separator/>
      </w:r>
    </w:p>
  </w:endnote>
  <w:endnote w:type="continuationSeparator" w:id="0">
    <w:p w14:paraId="48AA649F" w14:textId="77777777" w:rsidR="008829D2" w:rsidRDefault="008829D2" w:rsidP="0091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8286A" w14:textId="77777777" w:rsidR="006013B8" w:rsidRPr="00A94F6D" w:rsidRDefault="00C00502" w:rsidP="00C00502">
    <w:pPr>
      <w:pStyle w:val="Fuzeile"/>
      <w:jc w:val="center"/>
      <w:rPr>
        <w:b/>
        <w:bCs/>
      </w:rPr>
    </w:pPr>
    <w:r w:rsidRPr="00A94F6D">
      <w:rPr>
        <w:b/>
        <w:bCs/>
      </w:rPr>
      <w:t>m</w:t>
    </w:r>
    <w:r w:rsidR="006013B8" w:rsidRPr="00A94F6D">
      <w:rPr>
        <w:b/>
        <w:bCs/>
      </w:rPr>
      <w:t>hp.com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FAF0C" w14:textId="77777777" w:rsidR="008829D2" w:rsidRDefault="008829D2" w:rsidP="00917C56">
      <w:pPr>
        <w:spacing w:after="0" w:line="240" w:lineRule="auto"/>
      </w:pPr>
      <w:r>
        <w:separator/>
      </w:r>
    </w:p>
  </w:footnote>
  <w:footnote w:type="continuationSeparator" w:id="0">
    <w:p w14:paraId="4327B4EA" w14:textId="77777777" w:rsidR="008829D2" w:rsidRDefault="008829D2" w:rsidP="00917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D9C" w14:textId="77777777" w:rsidR="00917C56" w:rsidRDefault="00602CFD" w:rsidP="00917C56">
    <w:pPr>
      <w:pStyle w:val="Kopfzeile"/>
      <w:jc w:val="right"/>
    </w:pPr>
    <w:r w:rsidRPr="00F206E3">
      <w:rPr>
        <w:noProof/>
        <w:lang w:val="en-US"/>
      </w:rPr>
      <w:drawing>
        <wp:anchor distT="0" distB="0" distL="114300" distR="114300" simplePos="0" relativeHeight="251659264" behindDoc="0" locked="0" layoutInCell="1" allowOverlap="1" wp14:anchorId="4BA837E0" wp14:editId="338D4E78">
          <wp:simplePos x="0" y="0"/>
          <wp:positionH relativeFrom="column">
            <wp:posOffset>4987456</wp:posOffset>
          </wp:positionH>
          <wp:positionV relativeFrom="paragraph">
            <wp:posOffset>59055</wp:posOffset>
          </wp:positionV>
          <wp:extent cx="1156970" cy="450850"/>
          <wp:effectExtent l="0" t="0" r="5080" b="6350"/>
          <wp:wrapNone/>
          <wp:docPr id="10030736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3660"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56970" cy="4508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F95"/>
    <w:multiLevelType w:val="multilevel"/>
    <w:tmpl w:val="B67E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F8B"/>
    <w:multiLevelType w:val="multilevel"/>
    <w:tmpl w:val="9F3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10D6"/>
    <w:multiLevelType w:val="multilevel"/>
    <w:tmpl w:val="4B4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31E76"/>
    <w:multiLevelType w:val="multilevel"/>
    <w:tmpl w:val="A19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4456B"/>
    <w:multiLevelType w:val="hybridMultilevel"/>
    <w:tmpl w:val="B8CAC904"/>
    <w:lvl w:ilvl="0" w:tplc="ADF4062A">
      <w:start w:val="1"/>
      <w:numFmt w:val="decimal"/>
      <w:lvlText w:val="%1.1."/>
      <w:lvlJc w:val="left"/>
      <w:pPr>
        <w:ind w:left="720" w:hanging="360"/>
      </w:pPr>
      <w:rPr>
        <w:rFonts w:hint="default"/>
        <w:color w:val="000099"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47171E0"/>
    <w:multiLevelType w:val="hybridMultilevel"/>
    <w:tmpl w:val="7BDC456C"/>
    <w:lvl w:ilvl="0" w:tplc="DF2654C8">
      <w:start w:val="1"/>
      <w:numFmt w:val="bullet"/>
      <w:pStyle w:val="Listenabsatz"/>
      <w:lvlText w:val=""/>
      <w:lvlJc w:val="left"/>
      <w:pPr>
        <w:ind w:left="1440" w:hanging="360"/>
      </w:pPr>
      <w:rPr>
        <w:rFonts w:ascii="Symbol" w:hAnsi="Symbol" w:hint="default"/>
        <w:color w:val="000099" w:themeColor="accent1"/>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1505175F"/>
    <w:multiLevelType w:val="hybridMultilevel"/>
    <w:tmpl w:val="165C0DDE"/>
    <w:lvl w:ilvl="0" w:tplc="04D01F96">
      <w:numFmt w:val="bullet"/>
      <w:lvlText w:val="•"/>
      <w:lvlJc w:val="left"/>
      <w:pPr>
        <w:ind w:left="1070" w:hanging="710"/>
      </w:pPr>
      <w:rPr>
        <w:rFonts w:ascii="Segoe UI" w:eastAsiaTheme="minorEastAsia"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1823BFE"/>
    <w:multiLevelType w:val="multilevel"/>
    <w:tmpl w:val="85A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01E59"/>
    <w:multiLevelType w:val="multilevel"/>
    <w:tmpl w:val="DC9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B7114"/>
    <w:multiLevelType w:val="hybridMultilevel"/>
    <w:tmpl w:val="A7C6D450"/>
    <w:lvl w:ilvl="0" w:tplc="50124BCE">
      <w:start w:val="1"/>
      <w:numFmt w:val="decimal"/>
      <w:lvlText w:val="%1.1."/>
      <w:lvlJc w:val="left"/>
      <w:pPr>
        <w:ind w:left="720" w:hanging="360"/>
      </w:pPr>
      <w:rPr>
        <w:rFonts w:hint="default"/>
        <w:color w:val="000099"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D0E78D1"/>
    <w:multiLevelType w:val="multilevel"/>
    <w:tmpl w:val="67A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907D6"/>
    <w:multiLevelType w:val="hybridMultilevel"/>
    <w:tmpl w:val="84F64A62"/>
    <w:lvl w:ilvl="0" w:tplc="FD507B3E">
      <w:start w:val="1"/>
      <w:numFmt w:val="decimal"/>
      <w:lvlText w:val="%1.1."/>
      <w:lvlJc w:val="left"/>
      <w:pPr>
        <w:ind w:left="720" w:hanging="360"/>
      </w:pPr>
      <w:rPr>
        <w:rFonts w:hint="default"/>
        <w:color w:val="000099"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D95216D"/>
    <w:multiLevelType w:val="hybridMultilevel"/>
    <w:tmpl w:val="5CDE38DE"/>
    <w:lvl w:ilvl="0" w:tplc="11461B92">
      <w:start w:val="1"/>
      <w:numFmt w:val="decimal"/>
      <w:pStyle w:val="Numbering"/>
      <w:lvlText w:val="%1."/>
      <w:lvlJc w:val="left"/>
      <w:pPr>
        <w:ind w:left="720" w:hanging="360"/>
      </w:pPr>
      <w:rPr>
        <w:rFonts w:hint="default"/>
        <w:color w:val="000099"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EA0172C"/>
    <w:multiLevelType w:val="multilevel"/>
    <w:tmpl w:val="413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A288D"/>
    <w:multiLevelType w:val="hybridMultilevel"/>
    <w:tmpl w:val="BE72C8A8"/>
    <w:lvl w:ilvl="0" w:tplc="04D01F96">
      <w:numFmt w:val="bullet"/>
      <w:lvlText w:val="•"/>
      <w:lvlJc w:val="left"/>
      <w:pPr>
        <w:ind w:left="1070" w:hanging="710"/>
      </w:pPr>
      <w:rPr>
        <w:rFonts w:ascii="Segoe UI" w:eastAsiaTheme="minorEastAsia"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5F67FAE"/>
    <w:multiLevelType w:val="multilevel"/>
    <w:tmpl w:val="0C6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83253"/>
    <w:multiLevelType w:val="hybridMultilevel"/>
    <w:tmpl w:val="C1185C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D42763D"/>
    <w:multiLevelType w:val="hybridMultilevel"/>
    <w:tmpl w:val="C8CE0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40B573F"/>
    <w:multiLevelType w:val="multilevel"/>
    <w:tmpl w:val="855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A6E88"/>
    <w:multiLevelType w:val="hybridMultilevel"/>
    <w:tmpl w:val="896EB166"/>
    <w:lvl w:ilvl="0" w:tplc="04D01F96">
      <w:numFmt w:val="bullet"/>
      <w:lvlText w:val="•"/>
      <w:lvlJc w:val="left"/>
      <w:pPr>
        <w:ind w:left="710" w:hanging="710"/>
      </w:pPr>
      <w:rPr>
        <w:rFonts w:ascii="Segoe UI" w:eastAsiaTheme="minorEastAsia" w:hAnsi="Segoe UI" w:cs="Segoe U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72C8338A"/>
    <w:multiLevelType w:val="hybridMultilevel"/>
    <w:tmpl w:val="FFB2D4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F2E64B2"/>
    <w:multiLevelType w:val="multilevel"/>
    <w:tmpl w:val="7A2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291070">
    <w:abstractNumId w:val="5"/>
  </w:num>
  <w:num w:numId="2" w16cid:durableId="1438015813">
    <w:abstractNumId w:val="12"/>
  </w:num>
  <w:num w:numId="3" w16cid:durableId="1487548409">
    <w:abstractNumId w:val="9"/>
  </w:num>
  <w:num w:numId="4" w16cid:durableId="1303580063">
    <w:abstractNumId w:val="11"/>
  </w:num>
  <w:num w:numId="5" w16cid:durableId="1506431238">
    <w:abstractNumId w:val="4"/>
  </w:num>
  <w:num w:numId="6" w16cid:durableId="45616567">
    <w:abstractNumId w:val="13"/>
  </w:num>
  <w:num w:numId="7" w16cid:durableId="619385621">
    <w:abstractNumId w:val="21"/>
  </w:num>
  <w:num w:numId="8" w16cid:durableId="1870332040">
    <w:abstractNumId w:val="10"/>
  </w:num>
  <w:num w:numId="9" w16cid:durableId="997685366">
    <w:abstractNumId w:val="3"/>
  </w:num>
  <w:num w:numId="10" w16cid:durableId="393629576">
    <w:abstractNumId w:val="1"/>
  </w:num>
  <w:num w:numId="11" w16cid:durableId="1727098529">
    <w:abstractNumId w:val="20"/>
  </w:num>
  <w:num w:numId="12" w16cid:durableId="2057270529">
    <w:abstractNumId w:val="15"/>
  </w:num>
  <w:num w:numId="13" w16cid:durableId="735594345">
    <w:abstractNumId w:val="8"/>
  </w:num>
  <w:num w:numId="14" w16cid:durableId="967322391">
    <w:abstractNumId w:val="2"/>
  </w:num>
  <w:num w:numId="15" w16cid:durableId="640423136">
    <w:abstractNumId w:val="0"/>
  </w:num>
  <w:num w:numId="16" w16cid:durableId="1989481810">
    <w:abstractNumId w:val="18"/>
  </w:num>
  <w:num w:numId="17" w16cid:durableId="953974323">
    <w:abstractNumId w:val="7"/>
  </w:num>
  <w:num w:numId="18" w16cid:durableId="1156265909">
    <w:abstractNumId w:val="17"/>
  </w:num>
  <w:num w:numId="19" w16cid:durableId="1708985276">
    <w:abstractNumId w:val="16"/>
  </w:num>
  <w:num w:numId="20" w16cid:durableId="483278508">
    <w:abstractNumId w:val="6"/>
  </w:num>
  <w:num w:numId="21" w16cid:durableId="209734062">
    <w:abstractNumId w:val="14"/>
  </w:num>
  <w:num w:numId="22" w16cid:durableId="20056261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fillcolor="none [3209]" stroke="f">
      <v:fill color="none [3209]"/>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F2"/>
    <w:rsid w:val="00077E16"/>
    <w:rsid w:val="00095A0F"/>
    <w:rsid w:val="000E770C"/>
    <w:rsid w:val="00157C0A"/>
    <w:rsid w:val="00213A13"/>
    <w:rsid w:val="0022077C"/>
    <w:rsid w:val="002353EA"/>
    <w:rsid w:val="00271328"/>
    <w:rsid w:val="002B462C"/>
    <w:rsid w:val="002C7B10"/>
    <w:rsid w:val="002E598C"/>
    <w:rsid w:val="00331EA9"/>
    <w:rsid w:val="00351407"/>
    <w:rsid w:val="003D7B2A"/>
    <w:rsid w:val="003E2C98"/>
    <w:rsid w:val="00466A3C"/>
    <w:rsid w:val="004B5767"/>
    <w:rsid w:val="00533508"/>
    <w:rsid w:val="00573E89"/>
    <w:rsid w:val="005772BF"/>
    <w:rsid w:val="006013B8"/>
    <w:rsid w:val="00602CFD"/>
    <w:rsid w:val="006B3BBF"/>
    <w:rsid w:val="006C7124"/>
    <w:rsid w:val="007002EC"/>
    <w:rsid w:val="0075390A"/>
    <w:rsid w:val="007577ED"/>
    <w:rsid w:val="00807E81"/>
    <w:rsid w:val="00820337"/>
    <w:rsid w:val="00836652"/>
    <w:rsid w:val="00876EAA"/>
    <w:rsid w:val="008829D2"/>
    <w:rsid w:val="00896E7A"/>
    <w:rsid w:val="008B1E4F"/>
    <w:rsid w:val="008F102B"/>
    <w:rsid w:val="008F2925"/>
    <w:rsid w:val="00917C56"/>
    <w:rsid w:val="009375B9"/>
    <w:rsid w:val="009F546C"/>
    <w:rsid w:val="00A328EF"/>
    <w:rsid w:val="00A350D1"/>
    <w:rsid w:val="00A94F6D"/>
    <w:rsid w:val="00AE6E0E"/>
    <w:rsid w:val="00AE780E"/>
    <w:rsid w:val="00B07962"/>
    <w:rsid w:val="00B22C7C"/>
    <w:rsid w:val="00C00502"/>
    <w:rsid w:val="00C7001A"/>
    <w:rsid w:val="00CF49C0"/>
    <w:rsid w:val="00CF6B7E"/>
    <w:rsid w:val="00D879B1"/>
    <w:rsid w:val="00DB6C4A"/>
    <w:rsid w:val="00DD2F8E"/>
    <w:rsid w:val="00E22A86"/>
    <w:rsid w:val="00E44F38"/>
    <w:rsid w:val="00E55769"/>
    <w:rsid w:val="00E56DF2"/>
    <w:rsid w:val="00ED27E8"/>
    <w:rsid w:val="00F4142A"/>
    <w:rsid w:val="00F4485B"/>
    <w:rsid w:val="00FA0BA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none [3209]" stroke="f">
      <v:fill color="none [3209]"/>
      <v:stroke on="f"/>
    </o:shapedefaults>
    <o:shapelayout v:ext="edit">
      <o:idmap v:ext="edit" data="2"/>
    </o:shapelayout>
  </w:shapeDefaults>
  <w:decimalSymbol w:val=","/>
  <w:listSeparator w:val=";"/>
  <w14:docId w14:val="5AC5621D"/>
  <w15:chartTrackingRefBased/>
  <w15:docId w15:val="{09154C64-E361-465D-918B-37FFE708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8F102B"/>
    <w:pPr>
      <w:jc w:val="both"/>
    </w:pPr>
    <w:rPr>
      <w:sz w:val="20"/>
    </w:rPr>
  </w:style>
  <w:style w:type="paragraph" w:styleId="berschrift1">
    <w:name w:val="heading 1"/>
    <w:basedOn w:val="Standard"/>
    <w:next w:val="Standard"/>
    <w:link w:val="berschrift1Zchn"/>
    <w:uiPriority w:val="9"/>
    <w:qFormat/>
    <w:rsid w:val="00F4142A"/>
    <w:pPr>
      <w:keepNext/>
      <w:keepLines/>
      <w:spacing w:before="360" w:after="80"/>
      <w:outlineLvl w:val="0"/>
    </w:pPr>
    <w:rPr>
      <w:rFonts w:asciiTheme="majorHAnsi" w:eastAsiaTheme="majorEastAsia" w:hAnsiTheme="majorHAnsi" w:cstheme="majorBidi"/>
      <w:b/>
      <w:color w:val="1612FF" w:themeColor="accent2"/>
      <w:sz w:val="48"/>
      <w:szCs w:val="40"/>
    </w:rPr>
  </w:style>
  <w:style w:type="paragraph" w:styleId="berschrift2">
    <w:name w:val="heading 2"/>
    <w:basedOn w:val="Standard"/>
    <w:next w:val="Standard"/>
    <w:link w:val="berschrift2Zchn"/>
    <w:uiPriority w:val="9"/>
    <w:unhideWhenUsed/>
    <w:qFormat/>
    <w:rsid w:val="00F4142A"/>
    <w:pPr>
      <w:keepNext/>
      <w:keepLines/>
      <w:spacing w:before="160" w:after="80"/>
      <w:outlineLvl w:val="1"/>
    </w:pPr>
    <w:rPr>
      <w:rFonts w:asciiTheme="majorHAnsi" w:eastAsiaTheme="majorEastAsia" w:hAnsiTheme="majorHAnsi" w:cstheme="majorBidi"/>
      <w:b/>
      <w:color w:val="1612FF" w:themeColor="accent2"/>
      <w:szCs w:val="32"/>
    </w:rPr>
  </w:style>
  <w:style w:type="paragraph" w:styleId="berschrift3">
    <w:name w:val="heading 3"/>
    <w:basedOn w:val="Standard"/>
    <w:next w:val="Standard"/>
    <w:link w:val="berschrift3Zchn"/>
    <w:uiPriority w:val="9"/>
    <w:semiHidden/>
    <w:unhideWhenUsed/>
    <w:qFormat/>
    <w:rsid w:val="00917C56"/>
    <w:pPr>
      <w:keepNext/>
      <w:keepLines/>
      <w:spacing w:before="160" w:after="80"/>
      <w:outlineLvl w:val="2"/>
    </w:pPr>
    <w:rPr>
      <w:rFonts w:eastAsiaTheme="majorEastAsia" w:cstheme="majorBidi"/>
      <w:color w:val="000072" w:themeColor="accent1" w:themeShade="BF"/>
      <w:sz w:val="28"/>
      <w:szCs w:val="28"/>
    </w:rPr>
  </w:style>
  <w:style w:type="paragraph" w:styleId="berschrift4">
    <w:name w:val="heading 4"/>
    <w:basedOn w:val="Standard"/>
    <w:next w:val="Standard"/>
    <w:link w:val="berschrift4Zchn"/>
    <w:uiPriority w:val="9"/>
    <w:semiHidden/>
    <w:unhideWhenUsed/>
    <w:qFormat/>
    <w:rsid w:val="00917C56"/>
    <w:pPr>
      <w:keepNext/>
      <w:keepLines/>
      <w:spacing w:before="80" w:after="40"/>
      <w:outlineLvl w:val="3"/>
    </w:pPr>
    <w:rPr>
      <w:rFonts w:eastAsiaTheme="majorEastAsia" w:cstheme="majorBidi"/>
      <w:i/>
      <w:iCs/>
      <w:color w:val="000072" w:themeColor="accent1" w:themeShade="BF"/>
    </w:rPr>
  </w:style>
  <w:style w:type="paragraph" w:styleId="berschrift5">
    <w:name w:val="heading 5"/>
    <w:basedOn w:val="Standard"/>
    <w:next w:val="Standard"/>
    <w:link w:val="berschrift5Zchn"/>
    <w:uiPriority w:val="9"/>
    <w:semiHidden/>
    <w:unhideWhenUsed/>
    <w:qFormat/>
    <w:rsid w:val="00917C56"/>
    <w:pPr>
      <w:keepNext/>
      <w:keepLines/>
      <w:spacing w:before="80" w:after="40"/>
      <w:outlineLvl w:val="4"/>
    </w:pPr>
    <w:rPr>
      <w:rFonts w:eastAsiaTheme="majorEastAsia" w:cstheme="majorBidi"/>
      <w:color w:val="000072" w:themeColor="accent1" w:themeShade="BF"/>
    </w:rPr>
  </w:style>
  <w:style w:type="paragraph" w:styleId="berschrift6">
    <w:name w:val="heading 6"/>
    <w:basedOn w:val="Standard"/>
    <w:next w:val="Standard"/>
    <w:link w:val="berschrift6Zchn"/>
    <w:uiPriority w:val="9"/>
    <w:semiHidden/>
    <w:unhideWhenUsed/>
    <w:qFormat/>
    <w:rsid w:val="00917C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7C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7C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7C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142A"/>
    <w:rPr>
      <w:rFonts w:asciiTheme="majorHAnsi" w:eastAsiaTheme="majorEastAsia" w:hAnsiTheme="majorHAnsi" w:cstheme="majorBidi"/>
      <w:b/>
      <w:color w:val="1612FF" w:themeColor="accent2"/>
      <w:sz w:val="48"/>
      <w:szCs w:val="40"/>
    </w:rPr>
  </w:style>
  <w:style w:type="character" w:customStyle="1" w:styleId="berschrift2Zchn">
    <w:name w:val="Überschrift 2 Zchn"/>
    <w:basedOn w:val="Absatz-Standardschriftart"/>
    <w:link w:val="berschrift2"/>
    <w:uiPriority w:val="9"/>
    <w:rsid w:val="00F4142A"/>
    <w:rPr>
      <w:rFonts w:asciiTheme="majorHAnsi" w:eastAsiaTheme="majorEastAsia" w:hAnsiTheme="majorHAnsi" w:cstheme="majorBidi"/>
      <w:b/>
      <w:color w:val="1612FF" w:themeColor="accent2"/>
      <w:sz w:val="20"/>
      <w:szCs w:val="32"/>
    </w:rPr>
  </w:style>
  <w:style w:type="character" w:customStyle="1" w:styleId="berschrift3Zchn">
    <w:name w:val="Überschrift 3 Zchn"/>
    <w:basedOn w:val="Absatz-Standardschriftart"/>
    <w:link w:val="berschrift3"/>
    <w:uiPriority w:val="9"/>
    <w:semiHidden/>
    <w:rsid w:val="00917C56"/>
    <w:rPr>
      <w:rFonts w:eastAsiaTheme="majorEastAsia" w:cstheme="majorBidi"/>
      <w:color w:val="000072" w:themeColor="accent1" w:themeShade="BF"/>
      <w:sz w:val="28"/>
      <w:szCs w:val="28"/>
    </w:rPr>
  </w:style>
  <w:style w:type="character" w:customStyle="1" w:styleId="berschrift4Zchn">
    <w:name w:val="Überschrift 4 Zchn"/>
    <w:basedOn w:val="Absatz-Standardschriftart"/>
    <w:link w:val="berschrift4"/>
    <w:uiPriority w:val="9"/>
    <w:semiHidden/>
    <w:rsid w:val="00917C56"/>
    <w:rPr>
      <w:rFonts w:eastAsiaTheme="majorEastAsia" w:cstheme="majorBidi"/>
      <w:i/>
      <w:iCs/>
      <w:color w:val="000072" w:themeColor="accent1" w:themeShade="BF"/>
    </w:rPr>
  </w:style>
  <w:style w:type="character" w:customStyle="1" w:styleId="berschrift5Zchn">
    <w:name w:val="Überschrift 5 Zchn"/>
    <w:basedOn w:val="Absatz-Standardschriftart"/>
    <w:link w:val="berschrift5"/>
    <w:uiPriority w:val="9"/>
    <w:semiHidden/>
    <w:rsid w:val="00917C56"/>
    <w:rPr>
      <w:rFonts w:eastAsiaTheme="majorEastAsia" w:cstheme="majorBidi"/>
      <w:color w:val="000072" w:themeColor="accent1" w:themeShade="BF"/>
    </w:rPr>
  </w:style>
  <w:style w:type="character" w:customStyle="1" w:styleId="berschrift6Zchn">
    <w:name w:val="Überschrift 6 Zchn"/>
    <w:basedOn w:val="Absatz-Standardschriftart"/>
    <w:link w:val="berschrift6"/>
    <w:uiPriority w:val="9"/>
    <w:semiHidden/>
    <w:rsid w:val="00917C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7C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7C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7C56"/>
    <w:rPr>
      <w:rFonts w:eastAsiaTheme="majorEastAsia" w:cstheme="majorBidi"/>
      <w:color w:val="272727" w:themeColor="text1" w:themeTint="D8"/>
    </w:rPr>
  </w:style>
  <w:style w:type="paragraph" w:styleId="Titel">
    <w:name w:val="Title"/>
    <w:basedOn w:val="Standard"/>
    <w:next w:val="Standard"/>
    <w:link w:val="TitelZchn"/>
    <w:uiPriority w:val="10"/>
    <w:qFormat/>
    <w:rsid w:val="0091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7C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7C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7C56"/>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466A3C"/>
    <w:pPr>
      <w:numPr>
        <w:numId w:val="1"/>
      </w:numPr>
      <w:ind w:left="924" w:hanging="357"/>
      <w:contextualSpacing/>
    </w:pPr>
  </w:style>
  <w:style w:type="character" w:styleId="Hyperlink">
    <w:name w:val="Hyperlink"/>
    <w:basedOn w:val="Absatz-Standardschriftart"/>
    <w:uiPriority w:val="99"/>
    <w:unhideWhenUsed/>
    <w:rsid w:val="00A94F6D"/>
    <w:rPr>
      <w:color w:val="1612FF" w:themeColor="hyperlink"/>
      <w:u w:val="single"/>
    </w:rPr>
  </w:style>
  <w:style w:type="paragraph" w:styleId="IntensivesZitat">
    <w:name w:val="Intense Quote"/>
    <w:basedOn w:val="Standard"/>
    <w:next w:val="Standard"/>
    <w:link w:val="IntensivesZitatZchn"/>
    <w:uiPriority w:val="30"/>
    <w:qFormat/>
    <w:rsid w:val="00213A13"/>
    <w:pPr>
      <w:pBdr>
        <w:top w:val="single" w:sz="18" w:space="6" w:color="E4E9FF" w:themeColor="accent6"/>
        <w:left w:val="single" w:sz="18" w:space="6" w:color="E4E9FF" w:themeColor="accent6"/>
        <w:bottom w:val="single" w:sz="18" w:space="6" w:color="E4E9FF" w:themeColor="accent6"/>
        <w:right w:val="single" w:sz="18" w:space="6" w:color="E4E9FF" w:themeColor="accent6"/>
      </w:pBdr>
      <w:shd w:val="clear" w:color="auto" w:fill="E4E9FF" w:themeFill="accent6"/>
      <w:spacing w:before="360" w:after="360"/>
      <w:ind w:left="864" w:right="864"/>
      <w:jc w:val="center"/>
    </w:pPr>
    <w:rPr>
      <w:iCs/>
      <w:color w:val="1612FF" w:themeColor="accent2"/>
    </w:rPr>
  </w:style>
  <w:style w:type="character" w:customStyle="1" w:styleId="IntensivesZitatZchn">
    <w:name w:val="Intensives Zitat Zchn"/>
    <w:basedOn w:val="Absatz-Standardschriftart"/>
    <w:link w:val="IntensivesZitat"/>
    <w:uiPriority w:val="30"/>
    <w:rsid w:val="00213A13"/>
    <w:rPr>
      <w:iCs/>
      <w:color w:val="1612FF" w:themeColor="accent2"/>
      <w:sz w:val="20"/>
      <w:shd w:val="clear" w:color="auto" w:fill="E4E9FF" w:themeFill="accent6"/>
    </w:rPr>
  </w:style>
  <w:style w:type="character" w:styleId="IntensiverVerweis">
    <w:name w:val="Intense Reference"/>
    <w:basedOn w:val="Absatz-Standardschriftart"/>
    <w:uiPriority w:val="32"/>
    <w:qFormat/>
    <w:rsid w:val="00917C56"/>
    <w:rPr>
      <w:b/>
      <w:bCs/>
      <w:smallCaps/>
      <w:color w:val="000072" w:themeColor="accent1" w:themeShade="BF"/>
      <w:spacing w:val="5"/>
    </w:rPr>
  </w:style>
  <w:style w:type="paragraph" w:styleId="Kopfzeile">
    <w:name w:val="header"/>
    <w:basedOn w:val="Standard"/>
    <w:link w:val="KopfzeileZchn"/>
    <w:uiPriority w:val="99"/>
    <w:unhideWhenUsed/>
    <w:rsid w:val="00917C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7C56"/>
  </w:style>
  <w:style w:type="paragraph" w:styleId="Fuzeile">
    <w:name w:val="footer"/>
    <w:basedOn w:val="Standard"/>
    <w:link w:val="FuzeileZchn"/>
    <w:uiPriority w:val="99"/>
    <w:unhideWhenUsed/>
    <w:rsid w:val="00917C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7C56"/>
  </w:style>
  <w:style w:type="paragraph" w:customStyle="1" w:styleId="Numbering">
    <w:name w:val="Numbering"/>
    <w:basedOn w:val="Standard"/>
    <w:autoRedefine/>
    <w:rsid w:val="006013B8"/>
    <w:pPr>
      <w:numPr>
        <w:numId w:val="2"/>
      </w:numPr>
    </w:pPr>
  </w:style>
  <w:style w:type="paragraph" w:styleId="KeinLeerraum">
    <w:name w:val="No Spacing"/>
    <w:link w:val="KeinLeerraumZchn"/>
    <w:uiPriority w:val="1"/>
    <w:qFormat/>
    <w:rsid w:val="006013B8"/>
    <w:pPr>
      <w:spacing w:after="0" w:line="240" w:lineRule="auto"/>
    </w:pPr>
    <w:rPr>
      <w:kern w:val="0"/>
      <w:sz w:val="22"/>
      <w:szCs w:val="22"/>
    </w:rPr>
  </w:style>
  <w:style w:type="character" w:customStyle="1" w:styleId="KeinLeerraumZchn">
    <w:name w:val="Kein Leerraum Zchn"/>
    <w:basedOn w:val="Absatz-Standardschriftart"/>
    <w:link w:val="KeinLeerraum"/>
    <w:uiPriority w:val="1"/>
    <w:rsid w:val="006013B8"/>
    <w:rPr>
      <w:kern w:val="0"/>
      <w:sz w:val="22"/>
      <w:szCs w:val="22"/>
    </w:rPr>
  </w:style>
  <w:style w:type="character" w:styleId="Fett">
    <w:name w:val="Strong"/>
    <w:basedOn w:val="Absatz-Standardschriftart"/>
    <w:uiPriority w:val="22"/>
    <w:qFormat/>
    <w:rsid w:val="00A94F6D"/>
    <w:rPr>
      <w:b/>
      <w:bCs/>
    </w:rPr>
  </w:style>
  <w:style w:type="character" w:styleId="NichtaufgelsteErwhnung">
    <w:name w:val="Unresolved Mention"/>
    <w:basedOn w:val="Absatz-Standardschriftart"/>
    <w:uiPriority w:val="99"/>
    <w:semiHidden/>
    <w:unhideWhenUsed/>
    <w:rsid w:val="00A94F6D"/>
    <w:rPr>
      <w:color w:val="605E5C"/>
      <w:shd w:val="clear" w:color="auto" w:fill="E1DFDD"/>
    </w:rPr>
  </w:style>
  <w:style w:type="paragraph" w:customStyle="1" w:styleId="Zitat1">
    <w:name w:val="Zitat1"/>
    <w:basedOn w:val="Standard"/>
    <w:qFormat/>
    <w:rsid w:val="00157C0A"/>
    <w:rPr>
      <w:color w:val="1612FF" w:themeColor="accent2"/>
    </w:rPr>
  </w:style>
  <w:style w:type="table" w:styleId="Tabellenraster">
    <w:name w:val="Table Grid"/>
    <w:basedOn w:val="NormaleTabelle"/>
    <w:uiPriority w:val="39"/>
    <w:rsid w:val="00271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E2C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zilch\Downloads\Word%20Template%20Two%20Pager%2005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CB136F17-9E92-4E8B-98B2-DE2695AA5857}"/>
      </w:docPartPr>
      <w:docPartBody>
        <w:p w:rsidR="00B67A2D" w:rsidRDefault="00C93996">
          <w:r w:rsidRPr="00E97DE5">
            <w:rPr>
              <w:rStyle w:val="Platzhaltertext"/>
            </w:rPr>
            <w:t>Klicken oder tippen Sie hier, um Text einzugeben.</w:t>
          </w:r>
        </w:p>
      </w:docPartBody>
    </w:docPart>
    <w:docPart>
      <w:docPartPr>
        <w:name w:val="D7176D454E4C4417A2304C854BC68B67"/>
        <w:category>
          <w:name w:val="Allgemein"/>
          <w:gallery w:val="placeholder"/>
        </w:category>
        <w:types>
          <w:type w:val="bbPlcHdr"/>
        </w:types>
        <w:behaviors>
          <w:behavior w:val="content"/>
        </w:behaviors>
        <w:guid w:val="{6C9F76B8-6D63-43EB-A7AE-2C6D82995184}"/>
      </w:docPartPr>
      <w:docPartBody>
        <w:p w:rsidR="00B67A2D" w:rsidRDefault="00C93996" w:rsidP="00C93996">
          <w:pPr>
            <w:pStyle w:val="D7176D454E4C4417A2304C854BC68B67"/>
          </w:pPr>
          <w:r w:rsidRPr="00E97DE5">
            <w:rPr>
              <w:rStyle w:val="Platzhaltertext"/>
            </w:rPr>
            <w:t>Klicken oder tippen Sie hier, um Text einzugeben.</w:t>
          </w:r>
        </w:p>
      </w:docPartBody>
    </w:docPart>
    <w:docPart>
      <w:docPartPr>
        <w:name w:val="B37DD68A979C46BCB5FA5C0CA294E16A"/>
        <w:category>
          <w:name w:val="Allgemein"/>
          <w:gallery w:val="placeholder"/>
        </w:category>
        <w:types>
          <w:type w:val="bbPlcHdr"/>
        </w:types>
        <w:behaviors>
          <w:behavior w:val="content"/>
        </w:behaviors>
        <w:guid w:val="{4E05F390-AE03-47EA-8D1B-465E38E2FA1A}"/>
      </w:docPartPr>
      <w:docPartBody>
        <w:p w:rsidR="00B67A2D" w:rsidRDefault="00C93996" w:rsidP="00C93996">
          <w:pPr>
            <w:pStyle w:val="B37DD68A979C46BCB5FA5C0CA294E16A"/>
          </w:pPr>
          <w:r w:rsidRPr="00E97DE5">
            <w:rPr>
              <w:rStyle w:val="Platzhaltertext"/>
            </w:rPr>
            <w:t>Klicken oder tippen Sie hier, um Text einzugeben.</w:t>
          </w:r>
        </w:p>
      </w:docPartBody>
    </w:docPart>
    <w:docPart>
      <w:docPartPr>
        <w:name w:val="E2FAA1FF16A9448C8E8ED5F3041D119F"/>
        <w:category>
          <w:name w:val="Allgemein"/>
          <w:gallery w:val="placeholder"/>
        </w:category>
        <w:types>
          <w:type w:val="bbPlcHdr"/>
        </w:types>
        <w:behaviors>
          <w:behavior w:val="content"/>
        </w:behaviors>
        <w:guid w:val="{1047B846-AB90-44E0-9EE6-99D76F4DDA5A}"/>
      </w:docPartPr>
      <w:docPartBody>
        <w:p w:rsidR="00B67A2D" w:rsidRDefault="00C93996" w:rsidP="00C93996">
          <w:pPr>
            <w:pStyle w:val="E2FAA1FF16A9448C8E8ED5F3041D119F"/>
          </w:pPr>
          <w:r w:rsidRPr="00E97DE5">
            <w:rPr>
              <w:rStyle w:val="Platzhaltertext"/>
            </w:rPr>
            <w:t>Klicken oder tippen Sie hier, um Text einzugeben.</w:t>
          </w:r>
        </w:p>
      </w:docPartBody>
    </w:docPart>
    <w:docPart>
      <w:docPartPr>
        <w:name w:val="F9215728442A42239DC8F2D3305B8BB5"/>
        <w:category>
          <w:name w:val="Allgemein"/>
          <w:gallery w:val="placeholder"/>
        </w:category>
        <w:types>
          <w:type w:val="bbPlcHdr"/>
        </w:types>
        <w:behaviors>
          <w:behavior w:val="content"/>
        </w:behaviors>
        <w:guid w:val="{2865EE7D-5EC5-449C-A04A-74FA45210761}"/>
      </w:docPartPr>
      <w:docPartBody>
        <w:p w:rsidR="00B67A2D" w:rsidRDefault="00C93996" w:rsidP="00C93996">
          <w:pPr>
            <w:pStyle w:val="F9215728442A42239DC8F2D3305B8BB5"/>
          </w:pPr>
          <w:r w:rsidRPr="00E97DE5">
            <w:rPr>
              <w:rStyle w:val="Platzhaltertext"/>
            </w:rPr>
            <w:t>Klicken oder tippen Sie hier, um Text einzugeben.</w:t>
          </w:r>
        </w:p>
      </w:docPartBody>
    </w:docPart>
    <w:docPart>
      <w:docPartPr>
        <w:name w:val="7B3FF3B92BEB4151AE7622E94B60018D"/>
        <w:category>
          <w:name w:val="Allgemein"/>
          <w:gallery w:val="placeholder"/>
        </w:category>
        <w:types>
          <w:type w:val="bbPlcHdr"/>
        </w:types>
        <w:behaviors>
          <w:behavior w:val="content"/>
        </w:behaviors>
        <w:guid w:val="{246C9F01-B49F-4247-B857-196FE3C07486}"/>
      </w:docPartPr>
      <w:docPartBody>
        <w:p w:rsidR="00B67A2D" w:rsidRDefault="00C93996" w:rsidP="00C93996">
          <w:pPr>
            <w:pStyle w:val="7B3FF3B92BEB4151AE7622E94B60018D"/>
          </w:pPr>
          <w:r w:rsidRPr="00E97DE5">
            <w:rPr>
              <w:rStyle w:val="Platzhaltertext"/>
            </w:rPr>
            <w:t>Klicken oder tippen Sie hier, um Text einzugeben.</w:t>
          </w:r>
        </w:p>
      </w:docPartBody>
    </w:docPart>
    <w:docPart>
      <w:docPartPr>
        <w:name w:val="9042BCF95A9C4504B360193539A33954"/>
        <w:category>
          <w:name w:val="Allgemein"/>
          <w:gallery w:val="placeholder"/>
        </w:category>
        <w:types>
          <w:type w:val="bbPlcHdr"/>
        </w:types>
        <w:behaviors>
          <w:behavior w:val="content"/>
        </w:behaviors>
        <w:guid w:val="{431E2906-D171-410E-AB77-3C3048C0991B}"/>
      </w:docPartPr>
      <w:docPartBody>
        <w:p w:rsidR="00B67A2D" w:rsidRDefault="00C93996" w:rsidP="00C93996">
          <w:pPr>
            <w:pStyle w:val="9042BCF95A9C4504B360193539A33954"/>
          </w:pPr>
          <w:r w:rsidRPr="00E97DE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96"/>
    <w:rsid w:val="00077E16"/>
    <w:rsid w:val="002353EA"/>
    <w:rsid w:val="003137B6"/>
    <w:rsid w:val="007772B3"/>
    <w:rsid w:val="00B67A2D"/>
    <w:rsid w:val="00C9399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93996"/>
    <w:rPr>
      <w:color w:val="666666"/>
    </w:rPr>
  </w:style>
  <w:style w:type="paragraph" w:customStyle="1" w:styleId="D7176D454E4C4417A2304C854BC68B67">
    <w:name w:val="D7176D454E4C4417A2304C854BC68B67"/>
    <w:rsid w:val="00C93996"/>
  </w:style>
  <w:style w:type="paragraph" w:customStyle="1" w:styleId="B37DD68A979C46BCB5FA5C0CA294E16A">
    <w:name w:val="B37DD68A979C46BCB5FA5C0CA294E16A"/>
    <w:rsid w:val="00C93996"/>
  </w:style>
  <w:style w:type="paragraph" w:customStyle="1" w:styleId="E2FAA1FF16A9448C8E8ED5F3041D119F">
    <w:name w:val="E2FAA1FF16A9448C8E8ED5F3041D119F"/>
    <w:rsid w:val="00C93996"/>
  </w:style>
  <w:style w:type="paragraph" w:customStyle="1" w:styleId="F9215728442A42239DC8F2D3305B8BB5">
    <w:name w:val="F9215728442A42239DC8F2D3305B8BB5"/>
    <w:rsid w:val="00C93996"/>
  </w:style>
  <w:style w:type="paragraph" w:customStyle="1" w:styleId="7B3FF3B92BEB4151AE7622E94B60018D">
    <w:name w:val="7B3FF3B92BEB4151AE7622E94B60018D"/>
    <w:rsid w:val="00C93996"/>
  </w:style>
  <w:style w:type="paragraph" w:customStyle="1" w:styleId="9042BCF95A9C4504B360193539A33954">
    <w:name w:val="9042BCF95A9C4504B360193539A33954"/>
    <w:rsid w:val="00C939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MHP Brand">
      <a:dk1>
        <a:sysClr val="windowText" lastClr="000000"/>
      </a:dk1>
      <a:lt1>
        <a:sysClr val="window" lastClr="FFFFFF"/>
      </a:lt1>
      <a:dk2>
        <a:srgbClr val="262626"/>
      </a:dk2>
      <a:lt2>
        <a:srgbClr val="F0F3FF"/>
      </a:lt2>
      <a:accent1>
        <a:srgbClr val="000099"/>
      </a:accent1>
      <a:accent2>
        <a:srgbClr val="1612FF"/>
      </a:accent2>
      <a:accent3>
        <a:srgbClr val="DDEF03"/>
      </a:accent3>
      <a:accent4>
        <a:srgbClr val="00CC67"/>
      </a:accent4>
      <a:accent5>
        <a:srgbClr val="CDD6FF"/>
      </a:accent5>
      <a:accent6>
        <a:srgbClr val="E4E9FF"/>
      </a:accent6>
      <a:hlink>
        <a:srgbClr val="1612FF"/>
      </a:hlink>
      <a:folHlink>
        <a:srgbClr val="1612FF"/>
      </a:folHlink>
    </a:clrScheme>
    <a:fontScheme name="MHP Brand Internal">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5F04F-F955-4955-94C7-EE1A8959B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Two Pager 0525</Template>
  <TotalTime>0</TotalTime>
  <Pages>7</Pages>
  <Words>1365</Words>
  <Characters>8436</Characters>
  <Application>Microsoft Office Word</Application>
  <DocSecurity>0</DocSecurity>
  <Lines>301</Lines>
  <Paragraphs>257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Zilch</dc:creator>
  <cp:keywords/>
  <dc:description/>
  <cp:lastModifiedBy>Daniel Zilch</cp:lastModifiedBy>
  <cp:revision>10</cp:revision>
  <cp:lastPrinted>2026-04-21T16:35:00Z</cp:lastPrinted>
  <dcterms:created xsi:type="dcterms:W3CDTF">2026-04-21T16:23:00Z</dcterms:created>
  <dcterms:modified xsi:type="dcterms:W3CDTF">2026-04-21T16:36:00Z</dcterms:modified>
</cp:coreProperties>
</file>